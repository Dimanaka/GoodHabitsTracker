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6E6B4B" w14:textId="77777777" w:rsidR="00EC2E13" w:rsidRPr="00FF49CF" w:rsidRDefault="00EC2E13" w:rsidP="00EC2E13">
      <w:pPr>
        <w:spacing w:line="276" w:lineRule="auto"/>
        <w:ind w:firstLine="0"/>
        <w:jc w:val="center"/>
        <w:rPr>
          <w:rFonts w:eastAsia="Calibri"/>
          <w:sz w:val="32"/>
          <w:szCs w:val="32"/>
          <w:lang w:val="ru-RU"/>
        </w:rPr>
      </w:pPr>
      <w:bookmarkStart w:id="0" w:name="_top"/>
      <w:bookmarkEnd w:id="0"/>
      <w:r w:rsidRPr="00FF49CF">
        <w:rPr>
          <w:rFonts w:eastAsia="Calibri"/>
          <w:sz w:val="32"/>
          <w:szCs w:val="32"/>
          <w:lang w:val="ru-RU"/>
        </w:rPr>
        <w:t xml:space="preserve">МІНІСТЕРСТВО ОСВІТИ І НАУКИ УКРАЇНИ </w:t>
      </w:r>
    </w:p>
    <w:p w14:paraId="6716E17A" w14:textId="77777777" w:rsidR="00EC2E13" w:rsidRPr="00FF49CF" w:rsidRDefault="00EC2E13" w:rsidP="00EC2E13">
      <w:pPr>
        <w:spacing w:line="276" w:lineRule="auto"/>
        <w:ind w:firstLine="0"/>
        <w:jc w:val="center"/>
        <w:rPr>
          <w:rFonts w:eastAsia="Calibri"/>
          <w:sz w:val="32"/>
          <w:szCs w:val="32"/>
          <w:lang w:val="ru-RU"/>
        </w:rPr>
      </w:pPr>
    </w:p>
    <w:p w14:paraId="73D4FF3A" w14:textId="77777777" w:rsidR="00EC2E13" w:rsidRPr="00FF49CF" w:rsidRDefault="00EC2E13" w:rsidP="00EC2E13">
      <w:pPr>
        <w:spacing w:line="276" w:lineRule="auto"/>
        <w:ind w:firstLine="0"/>
        <w:jc w:val="center"/>
        <w:rPr>
          <w:rFonts w:eastAsia="Calibri"/>
          <w:sz w:val="32"/>
          <w:szCs w:val="32"/>
          <w:lang w:val="ru-RU"/>
        </w:rPr>
      </w:pPr>
      <w:r w:rsidRPr="00FF49CF">
        <w:rPr>
          <w:rFonts w:eastAsia="Calibri"/>
          <w:sz w:val="32"/>
          <w:szCs w:val="32"/>
          <w:lang w:val="ru-RU"/>
        </w:rPr>
        <w:t>КИЇВСЬКИЙ НАЦІОНАЛЬНИЙ УНІВЕРСИТЕТ</w:t>
      </w:r>
    </w:p>
    <w:p w14:paraId="4D504237" w14:textId="77777777" w:rsidR="00EC2E13" w:rsidRPr="00FF49CF" w:rsidRDefault="00EC2E13" w:rsidP="00EC2E13">
      <w:pPr>
        <w:spacing w:line="276" w:lineRule="auto"/>
        <w:ind w:firstLine="0"/>
        <w:jc w:val="center"/>
        <w:rPr>
          <w:rFonts w:eastAsia="Calibri"/>
          <w:sz w:val="32"/>
          <w:szCs w:val="32"/>
        </w:rPr>
      </w:pPr>
      <w:r w:rsidRPr="00FF49CF">
        <w:rPr>
          <w:rFonts w:eastAsia="Calibri"/>
          <w:sz w:val="32"/>
          <w:szCs w:val="32"/>
          <w:lang w:val="ru-RU"/>
        </w:rPr>
        <w:t>БУДІВНИЦТВА І АРХІТЕКТУРИ</w:t>
      </w:r>
    </w:p>
    <w:p w14:paraId="1B09126C" w14:textId="77777777" w:rsidR="00EC2E13" w:rsidRPr="00FF49CF" w:rsidRDefault="00EC2E13" w:rsidP="00EC2E13">
      <w:pPr>
        <w:spacing w:line="276" w:lineRule="auto"/>
        <w:ind w:firstLine="0"/>
        <w:jc w:val="center"/>
        <w:rPr>
          <w:rFonts w:eastAsia="Calibri"/>
          <w:sz w:val="32"/>
          <w:szCs w:val="32"/>
        </w:rPr>
      </w:pPr>
    </w:p>
    <w:p w14:paraId="461475ED" w14:textId="77777777" w:rsidR="00EC2E13" w:rsidRPr="00FF49CF" w:rsidRDefault="00EC2E13" w:rsidP="00EC2E13">
      <w:pPr>
        <w:spacing w:line="276" w:lineRule="auto"/>
        <w:ind w:firstLine="0"/>
        <w:jc w:val="center"/>
        <w:rPr>
          <w:rFonts w:eastAsia="Calibri"/>
          <w:sz w:val="32"/>
          <w:szCs w:val="32"/>
        </w:rPr>
      </w:pPr>
    </w:p>
    <w:p w14:paraId="19FCE3E2" w14:textId="77777777" w:rsidR="00EC2E13" w:rsidRPr="00FF49CF" w:rsidRDefault="00EC2E13" w:rsidP="00EC2E13">
      <w:pPr>
        <w:spacing w:line="276" w:lineRule="auto"/>
        <w:ind w:firstLine="0"/>
        <w:jc w:val="center"/>
        <w:rPr>
          <w:rFonts w:eastAsia="Calibri"/>
          <w:sz w:val="32"/>
          <w:szCs w:val="32"/>
        </w:rPr>
      </w:pPr>
    </w:p>
    <w:p w14:paraId="15BF2654" w14:textId="77777777" w:rsidR="00EC2E13" w:rsidRPr="00FF49CF" w:rsidRDefault="00EC2E13" w:rsidP="00EC2E13">
      <w:pPr>
        <w:spacing w:line="276" w:lineRule="auto"/>
        <w:ind w:firstLine="0"/>
        <w:jc w:val="center"/>
        <w:rPr>
          <w:rFonts w:eastAsia="Calibri"/>
          <w:sz w:val="32"/>
          <w:szCs w:val="32"/>
        </w:rPr>
      </w:pPr>
    </w:p>
    <w:p w14:paraId="612E1418" w14:textId="77777777" w:rsidR="00EC2E13" w:rsidRPr="00FF49CF" w:rsidRDefault="00EC2E13" w:rsidP="00EC2E13">
      <w:pPr>
        <w:spacing w:line="276" w:lineRule="auto"/>
        <w:ind w:firstLine="0"/>
        <w:jc w:val="center"/>
        <w:rPr>
          <w:rFonts w:eastAsia="Calibri"/>
          <w:sz w:val="32"/>
          <w:szCs w:val="32"/>
        </w:rPr>
      </w:pPr>
    </w:p>
    <w:p w14:paraId="3FC5C3AC" w14:textId="77777777" w:rsidR="00EC2E13" w:rsidRPr="00FF49CF" w:rsidRDefault="00EC2E13" w:rsidP="00EC2E13">
      <w:pPr>
        <w:spacing w:line="276" w:lineRule="auto"/>
        <w:ind w:firstLine="0"/>
        <w:jc w:val="center"/>
        <w:rPr>
          <w:rFonts w:eastAsia="Calibri"/>
          <w:sz w:val="32"/>
          <w:szCs w:val="32"/>
        </w:rPr>
      </w:pPr>
    </w:p>
    <w:p w14:paraId="20F066FE" w14:textId="77777777" w:rsidR="00EC2E13" w:rsidRPr="00FF49CF" w:rsidRDefault="00EC2E13" w:rsidP="00EC2E13">
      <w:pPr>
        <w:spacing w:line="276" w:lineRule="auto"/>
        <w:ind w:firstLine="0"/>
        <w:jc w:val="center"/>
        <w:rPr>
          <w:rFonts w:eastAsia="Calibri"/>
          <w:sz w:val="32"/>
          <w:szCs w:val="32"/>
        </w:rPr>
      </w:pPr>
      <w:r w:rsidRPr="00FF49CF">
        <w:rPr>
          <w:rFonts w:eastAsia="Calibri"/>
          <w:sz w:val="32"/>
          <w:szCs w:val="32"/>
        </w:rPr>
        <w:t>Кафедра інформаційних технологій</w:t>
      </w:r>
    </w:p>
    <w:p w14:paraId="41ABD904" w14:textId="77777777" w:rsidR="00EC2E13" w:rsidRPr="00FF49CF" w:rsidRDefault="00EC2E13" w:rsidP="00EC2E13">
      <w:pPr>
        <w:spacing w:line="276" w:lineRule="auto"/>
        <w:ind w:firstLine="0"/>
        <w:jc w:val="center"/>
        <w:rPr>
          <w:rFonts w:eastAsia="Calibri"/>
          <w:sz w:val="32"/>
          <w:szCs w:val="32"/>
        </w:rPr>
      </w:pPr>
    </w:p>
    <w:p w14:paraId="78B157E0" w14:textId="77777777" w:rsidR="00EC2E13" w:rsidRPr="00FF49CF" w:rsidRDefault="00EC2E13" w:rsidP="00EC2E13">
      <w:pPr>
        <w:spacing w:line="276" w:lineRule="auto"/>
        <w:ind w:firstLine="0"/>
        <w:jc w:val="center"/>
        <w:rPr>
          <w:rFonts w:eastAsia="Calibri"/>
          <w:b/>
          <w:sz w:val="32"/>
          <w:szCs w:val="32"/>
        </w:rPr>
      </w:pPr>
    </w:p>
    <w:p w14:paraId="46851C05" w14:textId="77777777" w:rsidR="00EC2E13" w:rsidRPr="00FF49CF" w:rsidRDefault="00EC2E13" w:rsidP="00EC2E13">
      <w:pPr>
        <w:spacing w:line="276" w:lineRule="auto"/>
        <w:ind w:firstLine="0"/>
        <w:jc w:val="center"/>
        <w:rPr>
          <w:rFonts w:eastAsia="Calibri"/>
          <w:b/>
          <w:sz w:val="32"/>
          <w:szCs w:val="32"/>
        </w:rPr>
      </w:pPr>
    </w:p>
    <w:p w14:paraId="7B90B82A" w14:textId="34839611" w:rsidR="00EC2E13" w:rsidRPr="00470F36" w:rsidRDefault="00EC2E13" w:rsidP="00EC2E13">
      <w:pPr>
        <w:spacing w:line="276" w:lineRule="auto"/>
        <w:ind w:firstLine="0"/>
        <w:jc w:val="center"/>
        <w:rPr>
          <w:rFonts w:eastAsia="Calibri"/>
          <w:b/>
          <w:sz w:val="32"/>
          <w:szCs w:val="32"/>
          <w:lang w:val="ru-RU"/>
        </w:rPr>
      </w:pPr>
      <w:r>
        <w:rPr>
          <w:rFonts w:eastAsia="Calibri"/>
          <w:b/>
          <w:sz w:val="32"/>
          <w:szCs w:val="32"/>
        </w:rPr>
        <w:t>Лабораторна  робота №</w:t>
      </w:r>
      <w:r w:rsidR="002014CF">
        <w:rPr>
          <w:rFonts w:eastAsia="Calibri"/>
          <w:b/>
          <w:sz w:val="32"/>
          <w:szCs w:val="32"/>
        </w:rPr>
        <w:t xml:space="preserve"> </w:t>
      </w:r>
      <w:r w:rsidR="00470F36" w:rsidRPr="00470F36">
        <w:rPr>
          <w:rFonts w:eastAsia="Calibri"/>
          <w:b/>
          <w:sz w:val="32"/>
          <w:szCs w:val="32"/>
          <w:lang w:val="ru-RU"/>
        </w:rPr>
        <w:t>4</w:t>
      </w:r>
    </w:p>
    <w:p w14:paraId="79F626FB" w14:textId="77777777" w:rsidR="00EC2E13" w:rsidRPr="002014CF" w:rsidRDefault="00EC2E13" w:rsidP="00EC2E13">
      <w:pPr>
        <w:spacing w:line="276" w:lineRule="auto"/>
        <w:ind w:firstLine="0"/>
        <w:jc w:val="center"/>
        <w:rPr>
          <w:rFonts w:eastAsia="Calibri"/>
          <w:bCs/>
        </w:rPr>
      </w:pPr>
      <w:r w:rsidRPr="00E93A79">
        <w:rPr>
          <w:rFonts w:eastAsia="Calibri"/>
          <w:bCs/>
        </w:rPr>
        <w:t xml:space="preserve">З дисципліни: </w:t>
      </w:r>
      <w:r w:rsidR="003A5434">
        <w:rPr>
          <w:rFonts w:eastAsia="Calibri"/>
          <w:bCs/>
        </w:rPr>
        <w:t xml:space="preserve">Інструментальні засоби </w:t>
      </w:r>
      <w:r w:rsidR="002014CF">
        <w:rPr>
          <w:rFonts w:eastAsia="Calibri"/>
          <w:bCs/>
        </w:rPr>
        <w:t>розробки програмного забезпечення</w:t>
      </w:r>
    </w:p>
    <w:p w14:paraId="7342519C" w14:textId="77777777" w:rsidR="00EC2E13" w:rsidRPr="00E93A79" w:rsidRDefault="00EC2E13" w:rsidP="00EC2E13">
      <w:pPr>
        <w:spacing w:line="276" w:lineRule="auto"/>
        <w:jc w:val="center"/>
        <w:rPr>
          <w:rFonts w:eastAsia="Calibri"/>
        </w:rPr>
      </w:pPr>
    </w:p>
    <w:p w14:paraId="5241B333" w14:textId="77777777" w:rsidR="00EC2E13" w:rsidRPr="00E93A79" w:rsidRDefault="00EC2E13" w:rsidP="00EC2E13">
      <w:pPr>
        <w:spacing w:line="276" w:lineRule="auto"/>
        <w:jc w:val="center"/>
        <w:rPr>
          <w:rFonts w:eastAsia="Calibri"/>
        </w:rPr>
      </w:pPr>
    </w:p>
    <w:p w14:paraId="3D848A2A" w14:textId="77777777" w:rsidR="00EC2E13" w:rsidRPr="00E93A79" w:rsidRDefault="00EC2E13" w:rsidP="00EC2E13">
      <w:pPr>
        <w:spacing w:line="276" w:lineRule="auto"/>
        <w:jc w:val="center"/>
        <w:rPr>
          <w:rFonts w:eastAsia="Calibri"/>
        </w:rPr>
      </w:pPr>
    </w:p>
    <w:p w14:paraId="20B5308C" w14:textId="77777777" w:rsidR="00EC2E13" w:rsidRPr="00E93A79" w:rsidRDefault="00EC2E13" w:rsidP="00EC2E13">
      <w:pPr>
        <w:spacing w:line="276" w:lineRule="auto"/>
        <w:jc w:val="center"/>
        <w:rPr>
          <w:rFonts w:eastAsia="Calibri"/>
        </w:rPr>
      </w:pPr>
    </w:p>
    <w:p w14:paraId="621422AE" w14:textId="77777777" w:rsidR="00EC2E13" w:rsidRDefault="00EC2E13" w:rsidP="00EC2E13">
      <w:pPr>
        <w:spacing w:line="276" w:lineRule="auto"/>
        <w:jc w:val="center"/>
        <w:rPr>
          <w:rFonts w:eastAsia="Calibri"/>
        </w:rPr>
      </w:pPr>
    </w:p>
    <w:p w14:paraId="3983536A" w14:textId="77777777" w:rsidR="002014CF" w:rsidRPr="00E93A79" w:rsidRDefault="002014CF" w:rsidP="00EC2E13">
      <w:pPr>
        <w:spacing w:line="276" w:lineRule="auto"/>
        <w:jc w:val="center"/>
        <w:rPr>
          <w:rFonts w:eastAsia="Calibri"/>
        </w:rPr>
      </w:pPr>
    </w:p>
    <w:p w14:paraId="7E23DA0D" w14:textId="77777777" w:rsidR="00EC2E13" w:rsidRPr="00E93A79" w:rsidRDefault="00EC2E13" w:rsidP="00EC2E13">
      <w:pPr>
        <w:spacing w:line="276" w:lineRule="auto"/>
        <w:jc w:val="center"/>
        <w:rPr>
          <w:rFonts w:eastAsia="Calibri"/>
        </w:rPr>
      </w:pPr>
    </w:p>
    <w:p w14:paraId="40712F0A" w14:textId="77777777" w:rsidR="00EC2E13" w:rsidRPr="00E93A79" w:rsidRDefault="00EC2E13" w:rsidP="00EC2E13">
      <w:pPr>
        <w:spacing w:line="276" w:lineRule="auto"/>
        <w:ind w:left="3402" w:right="-1" w:firstLine="3402"/>
        <w:rPr>
          <w:rFonts w:eastAsia="Calibri"/>
        </w:rPr>
      </w:pPr>
      <w:r w:rsidRPr="00E93A79">
        <w:rPr>
          <w:rFonts w:eastAsia="Calibri"/>
        </w:rPr>
        <w:t>Виконав:</w:t>
      </w:r>
    </w:p>
    <w:p w14:paraId="51267876" w14:textId="77777777" w:rsidR="00EC2E13" w:rsidRPr="00E93A79" w:rsidRDefault="00EC2E13" w:rsidP="00EC2E13">
      <w:pPr>
        <w:spacing w:line="276" w:lineRule="auto"/>
        <w:ind w:left="3402" w:right="-1" w:firstLine="3402"/>
        <w:rPr>
          <w:rFonts w:eastAsia="Calibri"/>
        </w:rPr>
      </w:pPr>
      <w:r w:rsidRPr="00E93A79">
        <w:rPr>
          <w:rFonts w:eastAsia="Calibri"/>
        </w:rPr>
        <w:t>Студент групи ІСТм-24</w:t>
      </w:r>
    </w:p>
    <w:p w14:paraId="4BE81AF0" w14:textId="77777777" w:rsidR="00EC2E13" w:rsidRPr="00E93A79" w:rsidRDefault="00EC2E13" w:rsidP="00EC2E13">
      <w:pPr>
        <w:spacing w:line="276" w:lineRule="auto"/>
        <w:ind w:left="3402" w:right="-1" w:firstLine="3402"/>
        <w:rPr>
          <w:rFonts w:eastAsia="Calibri"/>
        </w:rPr>
      </w:pPr>
      <w:r w:rsidRPr="00E93A79">
        <w:rPr>
          <w:rFonts w:eastAsia="Calibri"/>
        </w:rPr>
        <w:t>Йовенко Дмитро</w:t>
      </w:r>
    </w:p>
    <w:p w14:paraId="225E3B63" w14:textId="77777777" w:rsidR="00EC2E13" w:rsidRDefault="00EC2E13" w:rsidP="00EC2E13">
      <w:pPr>
        <w:spacing w:line="276" w:lineRule="auto"/>
        <w:jc w:val="center"/>
        <w:rPr>
          <w:rFonts w:eastAsia="Calibri"/>
        </w:rPr>
      </w:pPr>
    </w:p>
    <w:p w14:paraId="14190269" w14:textId="77777777" w:rsidR="00E15268" w:rsidRDefault="00E15268" w:rsidP="00EC2E13">
      <w:pPr>
        <w:spacing w:line="276" w:lineRule="auto"/>
        <w:jc w:val="center"/>
        <w:rPr>
          <w:rFonts w:eastAsia="Calibri"/>
        </w:rPr>
      </w:pPr>
    </w:p>
    <w:p w14:paraId="1E7E2786" w14:textId="77777777" w:rsidR="00E15268" w:rsidRDefault="00E15268" w:rsidP="00EC2E13">
      <w:pPr>
        <w:spacing w:line="276" w:lineRule="auto"/>
        <w:jc w:val="center"/>
        <w:rPr>
          <w:rFonts w:eastAsia="Calibri"/>
        </w:rPr>
      </w:pPr>
    </w:p>
    <w:p w14:paraId="68BF0E0D" w14:textId="77777777" w:rsidR="00E15268" w:rsidRPr="00E93A79" w:rsidRDefault="00E15268" w:rsidP="00EC2E13">
      <w:pPr>
        <w:spacing w:line="276" w:lineRule="auto"/>
        <w:jc w:val="center"/>
        <w:rPr>
          <w:rFonts w:eastAsia="Calibri"/>
        </w:rPr>
      </w:pPr>
    </w:p>
    <w:p w14:paraId="048B08C7" w14:textId="77777777" w:rsidR="00EC2E13" w:rsidRPr="00E93A79" w:rsidRDefault="00EC2E13" w:rsidP="00EC2E13">
      <w:pPr>
        <w:spacing w:line="276" w:lineRule="auto"/>
        <w:ind w:firstLine="0"/>
        <w:rPr>
          <w:rFonts w:eastAsia="Calibri"/>
        </w:rPr>
      </w:pPr>
    </w:p>
    <w:p w14:paraId="64DC7E07" w14:textId="77777777" w:rsidR="00EC2E13" w:rsidRDefault="00EC2E13" w:rsidP="00EC2E13">
      <w:pPr>
        <w:spacing w:line="276" w:lineRule="auto"/>
        <w:jc w:val="center"/>
        <w:rPr>
          <w:rFonts w:eastAsia="Calibri"/>
        </w:rPr>
      </w:pPr>
    </w:p>
    <w:p w14:paraId="79DBB42C" w14:textId="77777777" w:rsidR="00EC2E13" w:rsidRDefault="00EC2E13" w:rsidP="00EC2E13">
      <w:pPr>
        <w:spacing w:line="276" w:lineRule="auto"/>
        <w:jc w:val="center"/>
        <w:rPr>
          <w:rFonts w:eastAsia="Calibri"/>
        </w:rPr>
      </w:pPr>
    </w:p>
    <w:p w14:paraId="7C9BEFD2" w14:textId="77777777" w:rsidR="00EC2E13" w:rsidRDefault="00EC2E13" w:rsidP="00EC2E13">
      <w:pPr>
        <w:spacing w:line="276" w:lineRule="auto"/>
        <w:jc w:val="center"/>
        <w:rPr>
          <w:rFonts w:eastAsia="Calibri"/>
        </w:rPr>
      </w:pPr>
    </w:p>
    <w:p w14:paraId="054C449A" w14:textId="77777777" w:rsidR="00EC2E13" w:rsidRPr="00E93A79" w:rsidRDefault="00EC2E13" w:rsidP="00EC2E13">
      <w:pPr>
        <w:spacing w:line="276" w:lineRule="auto"/>
        <w:jc w:val="center"/>
        <w:rPr>
          <w:rFonts w:eastAsia="Calibri"/>
        </w:rPr>
      </w:pPr>
    </w:p>
    <w:p w14:paraId="59F07E6B" w14:textId="77777777" w:rsidR="00EC2E13" w:rsidRPr="00E93A79" w:rsidRDefault="00EC2E13" w:rsidP="00EC2E13">
      <w:pPr>
        <w:spacing w:line="276" w:lineRule="auto"/>
        <w:ind w:firstLine="0"/>
        <w:rPr>
          <w:rFonts w:eastAsia="Calibri"/>
        </w:rPr>
      </w:pPr>
    </w:p>
    <w:p w14:paraId="7A2EAABB" w14:textId="3720CDC3" w:rsidR="00EC2E13" w:rsidRDefault="00EC2E13" w:rsidP="002014CF">
      <w:pPr>
        <w:spacing w:line="276" w:lineRule="auto"/>
        <w:ind w:firstLine="0"/>
        <w:jc w:val="center"/>
        <w:rPr>
          <w:rFonts w:eastAsia="Calibri"/>
        </w:rPr>
      </w:pPr>
      <w:r w:rsidRPr="00E93A79">
        <w:rPr>
          <w:rFonts w:eastAsia="Calibri"/>
        </w:rPr>
        <w:t>Київ-202</w:t>
      </w:r>
      <w:r w:rsidR="003A5434">
        <w:rPr>
          <w:rFonts w:eastAsia="Calibri"/>
        </w:rPr>
        <w:t>5</w:t>
      </w:r>
    </w:p>
    <w:p w14:paraId="023F2CEB" w14:textId="12E8D189" w:rsidR="00470F36" w:rsidRDefault="00470F36" w:rsidP="001163F2">
      <w:pPr>
        <w:spacing w:line="276" w:lineRule="auto"/>
        <w:rPr>
          <w:rFonts w:eastAsia="Calibri"/>
        </w:rPr>
      </w:pPr>
      <w:r w:rsidRPr="00470F36">
        <w:rPr>
          <w:rFonts w:eastAsia="Calibri"/>
          <w:b/>
          <w:bCs/>
        </w:rPr>
        <w:lastRenderedPageBreak/>
        <w:t>Мет</w:t>
      </w:r>
      <w:r w:rsidRPr="00470F36">
        <w:rPr>
          <w:rFonts w:eastAsia="Calibri"/>
          <w:b/>
          <w:bCs/>
        </w:rPr>
        <w:t>а:</w:t>
      </w:r>
      <w:r>
        <w:rPr>
          <w:rFonts w:eastAsia="Calibri"/>
        </w:rPr>
        <w:t xml:space="preserve"> </w:t>
      </w:r>
      <w:r w:rsidRPr="00470F36">
        <w:rPr>
          <w:rFonts w:eastAsia="Calibri"/>
        </w:rPr>
        <w:t>реалізація нового функціоналу в мобільному застосунку "Трекер корисних звичок" із використанням .NET MAUI та SQLite, а також поглиблення навичок роботи з системою контролю версій Git</w:t>
      </w:r>
      <w:r>
        <w:rPr>
          <w:rFonts w:eastAsia="Calibri"/>
        </w:rPr>
        <w:t>.</w:t>
      </w:r>
    </w:p>
    <w:p w14:paraId="08BB2AF2" w14:textId="77777777" w:rsidR="007D777F" w:rsidRDefault="007D777F" w:rsidP="001163F2">
      <w:pPr>
        <w:spacing w:line="276" w:lineRule="auto"/>
        <w:rPr>
          <w:rFonts w:eastAsia="Calibri"/>
        </w:rPr>
      </w:pPr>
    </w:p>
    <w:p w14:paraId="341426A1" w14:textId="7474447A" w:rsidR="00470F36" w:rsidRPr="00470F36" w:rsidRDefault="00470F36" w:rsidP="00470F36">
      <w:pPr>
        <w:spacing w:line="276" w:lineRule="auto"/>
        <w:ind w:firstLine="0"/>
        <w:jc w:val="center"/>
        <w:rPr>
          <w:rFonts w:eastAsia="Calibri"/>
          <w:b/>
          <w:bCs/>
        </w:rPr>
      </w:pPr>
      <w:r w:rsidRPr="00470F36">
        <w:rPr>
          <w:rFonts w:eastAsia="Calibri"/>
          <w:b/>
          <w:bCs/>
        </w:rPr>
        <w:t>Хід роботи</w:t>
      </w:r>
    </w:p>
    <w:p w14:paraId="0FD8D372" w14:textId="543C3DE9" w:rsidR="00470F36" w:rsidRPr="00470F36" w:rsidRDefault="00470F36" w:rsidP="00470F36">
      <w:pPr>
        <w:spacing w:line="276" w:lineRule="auto"/>
        <w:rPr>
          <w:rFonts w:eastAsia="Calibri"/>
        </w:rPr>
      </w:pPr>
      <w:r w:rsidRPr="00470F36">
        <w:rPr>
          <w:rFonts w:eastAsia="Calibri"/>
        </w:rPr>
        <w:t>У цій роботі реалізовано відображення списку звичок, збережених у базі даних, та виконано аналіз змін за допомогою інструментів git log, git diff, git blame і git status. Додатково створено та вирішено конфлікт злиття, щоб навчитися управляти спільною роботою над проєктом.</w:t>
      </w:r>
    </w:p>
    <w:p w14:paraId="148D1BCA" w14:textId="77777777" w:rsidR="001163F2" w:rsidRPr="001163F2" w:rsidRDefault="001163F2" w:rsidP="001163F2">
      <w:pPr>
        <w:spacing w:line="276" w:lineRule="auto"/>
        <w:rPr>
          <w:rFonts w:eastAsia="Calibri"/>
          <w:b/>
          <w:bCs/>
        </w:rPr>
      </w:pPr>
      <w:r w:rsidRPr="001163F2">
        <w:rPr>
          <w:rFonts w:eastAsia="Calibri"/>
          <w:b/>
          <w:bCs/>
        </w:rPr>
        <w:t>1. Реалізація функціоналу відображення списку звичок</w:t>
      </w:r>
    </w:p>
    <w:p w14:paraId="046FDAD2" w14:textId="77777777" w:rsidR="001163F2" w:rsidRPr="001163F2" w:rsidRDefault="001163F2" w:rsidP="001163F2">
      <w:pPr>
        <w:spacing w:line="276" w:lineRule="auto"/>
        <w:rPr>
          <w:rFonts w:eastAsia="Calibri"/>
        </w:rPr>
      </w:pPr>
      <w:r w:rsidRPr="001163F2">
        <w:rPr>
          <w:rFonts w:eastAsia="Calibri"/>
        </w:rPr>
        <w:t>Для реалізації відображення списку звичок виконано наступні кроки:</w:t>
      </w:r>
    </w:p>
    <w:p w14:paraId="522A53E0" w14:textId="77777777" w:rsidR="001163F2" w:rsidRPr="001163F2" w:rsidRDefault="001163F2" w:rsidP="001163F2">
      <w:pPr>
        <w:spacing w:line="276" w:lineRule="auto"/>
        <w:rPr>
          <w:rFonts w:eastAsia="Calibri"/>
          <w:b/>
          <w:bCs/>
        </w:rPr>
      </w:pPr>
      <w:r w:rsidRPr="001163F2">
        <w:rPr>
          <w:rFonts w:eastAsia="Calibri"/>
          <w:b/>
          <w:bCs/>
        </w:rPr>
        <w:t>1.1. Оновлення інтерфейсу користувача</w:t>
      </w:r>
    </w:p>
    <w:p w14:paraId="3CE08AF2" w14:textId="77812FFE" w:rsidR="001163F2" w:rsidRPr="001163F2" w:rsidRDefault="001163F2" w:rsidP="001163F2">
      <w:pPr>
        <w:spacing w:line="276" w:lineRule="auto"/>
        <w:rPr>
          <w:rFonts w:eastAsia="Calibri"/>
        </w:rPr>
      </w:pPr>
      <w:r w:rsidRPr="001163F2">
        <w:rPr>
          <w:rFonts w:eastAsia="Calibri"/>
        </w:rPr>
        <w:t>Модифіковано MainPage.xaml для додавання списку звичок за допомогою елемента CollectionView</w:t>
      </w:r>
      <w:r>
        <w:rPr>
          <w:rFonts w:eastAsia="Calibri"/>
        </w:rPr>
        <w:t>(рис.4.1)</w:t>
      </w:r>
      <w:r w:rsidRPr="001163F2">
        <w:rPr>
          <w:rFonts w:eastAsia="Calibri"/>
        </w:rPr>
        <w:t>.</w:t>
      </w:r>
    </w:p>
    <w:p w14:paraId="532D6718" w14:textId="76FC0DDE" w:rsidR="00470F36" w:rsidRDefault="001163F2" w:rsidP="001163F2">
      <w:pPr>
        <w:spacing w:line="276" w:lineRule="auto"/>
        <w:ind w:firstLine="0"/>
        <w:jc w:val="center"/>
        <w:rPr>
          <w:rFonts w:eastAsia="Calibri"/>
        </w:rPr>
      </w:pPr>
      <w:r w:rsidRPr="001163F2">
        <w:rPr>
          <w:rFonts w:eastAsia="Calibri"/>
        </w:rPr>
        <w:drawing>
          <wp:inline distT="0" distB="0" distL="0" distR="0" wp14:anchorId="55458CD2" wp14:editId="537EF225">
            <wp:extent cx="5293011" cy="29489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32268"/>
                    <a:stretch/>
                  </pic:blipFill>
                  <pic:spPr bwMode="auto">
                    <a:xfrm>
                      <a:off x="0" y="0"/>
                      <a:ext cx="5298467" cy="295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D01AC" w14:textId="481C49CF" w:rsidR="001163F2" w:rsidRDefault="001163F2" w:rsidP="001163F2">
      <w:pPr>
        <w:spacing w:line="276" w:lineRule="auto"/>
        <w:ind w:firstLine="0"/>
        <w:jc w:val="center"/>
        <w:rPr>
          <w:rFonts w:eastAsia="Calibri"/>
        </w:rPr>
      </w:pPr>
      <w:r>
        <w:rPr>
          <w:rFonts w:eastAsia="Calibri"/>
        </w:rPr>
        <w:t>Рисунок 4.1 – Оновлена розмітка інтерфейсу</w:t>
      </w:r>
    </w:p>
    <w:p w14:paraId="00487846" w14:textId="77777777" w:rsidR="001163F2" w:rsidRDefault="001163F2" w:rsidP="001163F2">
      <w:pPr>
        <w:spacing w:line="276" w:lineRule="auto"/>
        <w:ind w:firstLine="0"/>
        <w:jc w:val="center"/>
        <w:rPr>
          <w:rFonts w:eastAsia="Calibri"/>
        </w:rPr>
      </w:pPr>
    </w:p>
    <w:p w14:paraId="6B8B7FD3" w14:textId="6D0C2C41" w:rsidR="001163F2" w:rsidRPr="001163F2" w:rsidRDefault="001163F2" w:rsidP="001163F2">
      <w:pPr>
        <w:spacing w:line="276" w:lineRule="auto"/>
        <w:rPr>
          <w:rFonts w:eastAsia="Calibri"/>
          <w:b/>
          <w:bCs/>
        </w:rPr>
      </w:pPr>
      <w:r w:rsidRPr="001163F2">
        <w:rPr>
          <w:rFonts w:eastAsia="Calibri"/>
          <w:b/>
          <w:bCs/>
        </w:rPr>
        <w:t xml:space="preserve">1.2. Оновлення </w:t>
      </w:r>
      <w:r>
        <w:rPr>
          <w:rFonts w:eastAsia="Calibri"/>
          <w:b/>
          <w:bCs/>
        </w:rPr>
        <w:t>логіки роботи сторінки</w:t>
      </w:r>
    </w:p>
    <w:p w14:paraId="1DE99C22" w14:textId="090CE15A" w:rsidR="001163F2" w:rsidRPr="001163F2" w:rsidRDefault="001163F2" w:rsidP="001163F2">
      <w:pPr>
        <w:spacing w:line="276" w:lineRule="auto"/>
        <w:rPr>
          <w:rFonts w:eastAsia="Calibri"/>
        </w:rPr>
      </w:pPr>
      <w:r w:rsidRPr="001163F2">
        <w:rPr>
          <w:rFonts w:eastAsia="Calibri"/>
        </w:rPr>
        <w:t>Оновлено MainPage.xaml.cs для завантаження списку звичок із бази даних та оновлення інтерфейсу після додавання нової звички</w:t>
      </w:r>
      <w:r>
        <w:rPr>
          <w:rFonts w:eastAsia="Calibri"/>
        </w:rPr>
        <w:t>(рис.4.2)</w:t>
      </w:r>
      <w:r w:rsidRPr="001163F2">
        <w:rPr>
          <w:rFonts w:eastAsia="Calibri"/>
        </w:rPr>
        <w:t>:</w:t>
      </w:r>
    </w:p>
    <w:p w14:paraId="26177BA7" w14:textId="77777777" w:rsidR="001163F2" w:rsidRPr="001163F2" w:rsidRDefault="001163F2" w:rsidP="001163F2">
      <w:pPr>
        <w:numPr>
          <w:ilvl w:val="1"/>
          <w:numId w:val="3"/>
        </w:numPr>
        <w:spacing w:line="276" w:lineRule="auto"/>
        <w:rPr>
          <w:rFonts w:eastAsia="Calibri"/>
        </w:rPr>
      </w:pPr>
      <w:r w:rsidRPr="001163F2">
        <w:rPr>
          <w:rFonts w:eastAsia="Calibri"/>
        </w:rPr>
        <w:t>Додано ObservableCollection&lt;Habit&gt; для динамічного оновлення списку звичок.</w:t>
      </w:r>
    </w:p>
    <w:p w14:paraId="6DEF6B17" w14:textId="77777777" w:rsidR="001163F2" w:rsidRPr="001163F2" w:rsidRDefault="001163F2" w:rsidP="001163F2">
      <w:pPr>
        <w:numPr>
          <w:ilvl w:val="1"/>
          <w:numId w:val="3"/>
        </w:numPr>
        <w:spacing w:line="276" w:lineRule="auto"/>
        <w:rPr>
          <w:rFonts w:eastAsia="Calibri"/>
        </w:rPr>
      </w:pPr>
      <w:r w:rsidRPr="001163F2">
        <w:rPr>
          <w:rFonts w:eastAsia="Calibri"/>
        </w:rPr>
        <w:t>Реалізовано INotifyPropertyChanged для підтримки прив’язки даних.</w:t>
      </w:r>
    </w:p>
    <w:p w14:paraId="14EC3EC1" w14:textId="77777777" w:rsidR="001163F2" w:rsidRPr="001163F2" w:rsidRDefault="001163F2" w:rsidP="001163F2">
      <w:pPr>
        <w:numPr>
          <w:ilvl w:val="1"/>
          <w:numId w:val="3"/>
        </w:numPr>
        <w:spacing w:line="276" w:lineRule="auto"/>
        <w:rPr>
          <w:rFonts w:eastAsia="Calibri"/>
        </w:rPr>
      </w:pPr>
      <w:r w:rsidRPr="001163F2">
        <w:rPr>
          <w:rFonts w:eastAsia="Calibri"/>
        </w:rPr>
        <w:t>Метод LoadHabits завантажує звички з бази даних і оновлює Habits.</w:t>
      </w:r>
    </w:p>
    <w:p w14:paraId="7DC26AE8" w14:textId="77777777" w:rsidR="000436B1" w:rsidRDefault="001163F2" w:rsidP="000436B1">
      <w:pPr>
        <w:numPr>
          <w:ilvl w:val="1"/>
          <w:numId w:val="3"/>
        </w:numPr>
        <w:spacing w:line="276" w:lineRule="auto"/>
        <w:rPr>
          <w:rFonts w:eastAsia="Calibri"/>
        </w:rPr>
      </w:pPr>
      <w:r w:rsidRPr="001163F2">
        <w:rPr>
          <w:rFonts w:eastAsia="Calibri"/>
        </w:rPr>
        <w:t>Виклик LoadHabits після додавання нової звички оновлює інтерфейс.</w:t>
      </w:r>
    </w:p>
    <w:p w14:paraId="413E5698" w14:textId="48F6943B" w:rsidR="001163F2" w:rsidRPr="001163F2" w:rsidRDefault="001163F2" w:rsidP="000436B1">
      <w:pPr>
        <w:spacing w:line="276" w:lineRule="auto"/>
        <w:rPr>
          <w:rFonts w:eastAsia="Calibri"/>
          <w:lang w:val="en-US"/>
        </w:rPr>
      </w:pPr>
      <w:r w:rsidRPr="001163F2">
        <w:rPr>
          <w:rFonts w:eastAsia="Calibri"/>
          <w:b/>
          <w:bCs/>
        </w:rPr>
        <w:t>Використані методи та технології</w:t>
      </w:r>
      <w:r w:rsidR="000436B1">
        <w:rPr>
          <w:rFonts w:eastAsia="Calibri"/>
          <w:b/>
          <w:bCs/>
          <w:lang w:val="en-US"/>
        </w:rPr>
        <w:t>:</w:t>
      </w:r>
    </w:p>
    <w:p w14:paraId="0F8CE881" w14:textId="77777777" w:rsidR="001163F2" w:rsidRPr="001163F2" w:rsidRDefault="001163F2" w:rsidP="001163F2">
      <w:pPr>
        <w:numPr>
          <w:ilvl w:val="0"/>
          <w:numId w:val="4"/>
        </w:numPr>
        <w:spacing w:line="276" w:lineRule="auto"/>
        <w:rPr>
          <w:rFonts w:eastAsia="Calibri"/>
        </w:rPr>
      </w:pPr>
      <w:r w:rsidRPr="001163F2">
        <w:rPr>
          <w:rFonts w:eastAsia="Calibri"/>
          <w:b/>
          <w:bCs/>
        </w:rPr>
        <w:lastRenderedPageBreak/>
        <w:t>SQLite-net-pcl</w:t>
      </w:r>
      <w:r w:rsidRPr="001163F2">
        <w:rPr>
          <w:rFonts w:eastAsia="Calibri"/>
        </w:rPr>
        <w:t>: Для отримання списку звичок через GetHabitsAsync.</w:t>
      </w:r>
    </w:p>
    <w:p w14:paraId="2BC043D4" w14:textId="77777777" w:rsidR="001163F2" w:rsidRPr="001163F2" w:rsidRDefault="001163F2" w:rsidP="001163F2">
      <w:pPr>
        <w:numPr>
          <w:ilvl w:val="0"/>
          <w:numId w:val="4"/>
        </w:numPr>
        <w:spacing w:line="276" w:lineRule="auto"/>
        <w:rPr>
          <w:rFonts w:eastAsia="Calibri"/>
        </w:rPr>
      </w:pPr>
      <w:r w:rsidRPr="001163F2">
        <w:rPr>
          <w:rFonts w:eastAsia="Calibri"/>
          <w:b/>
          <w:bCs/>
        </w:rPr>
        <w:t>MVVM (частково)</w:t>
      </w:r>
      <w:r w:rsidRPr="001163F2">
        <w:rPr>
          <w:rFonts w:eastAsia="Calibri"/>
        </w:rPr>
        <w:t>: Використано прив’язку даних через BindingContext і ObservableCollection для підготовки до повноцінної MVVM-архітектури.</w:t>
      </w:r>
    </w:p>
    <w:p w14:paraId="17D20A4B" w14:textId="1C05971F" w:rsidR="001163F2" w:rsidRPr="001163F2" w:rsidRDefault="001163F2" w:rsidP="001163F2">
      <w:pPr>
        <w:numPr>
          <w:ilvl w:val="0"/>
          <w:numId w:val="4"/>
        </w:numPr>
        <w:spacing w:line="276" w:lineRule="auto"/>
        <w:rPr>
          <w:rFonts w:eastAsia="Calibri"/>
        </w:rPr>
      </w:pPr>
      <w:r w:rsidRPr="001163F2">
        <w:rPr>
          <w:rFonts w:eastAsia="Calibri"/>
          <w:b/>
          <w:bCs/>
        </w:rPr>
        <w:t>Асинхронне програмування</w:t>
      </w:r>
      <w:r w:rsidRPr="001163F2">
        <w:rPr>
          <w:rFonts w:eastAsia="Calibri"/>
        </w:rPr>
        <w:t>: Використано async/await для роботи з базою дани</w:t>
      </w:r>
      <w:r>
        <w:rPr>
          <w:rFonts w:eastAsia="Calibri"/>
        </w:rPr>
        <w:t>х</w:t>
      </w:r>
    </w:p>
    <w:p w14:paraId="6CE041C6" w14:textId="6726937A" w:rsidR="001163F2" w:rsidRDefault="001163F2" w:rsidP="001163F2">
      <w:pPr>
        <w:spacing w:line="276" w:lineRule="auto"/>
        <w:ind w:firstLine="0"/>
        <w:jc w:val="center"/>
        <w:rPr>
          <w:rFonts w:eastAsia="Calibri"/>
        </w:rPr>
      </w:pPr>
      <w:r w:rsidRPr="001163F2">
        <w:rPr>
          <w:rFonts w:eastAsia="Calibri"/>
        </w:rPr>
        <w:drawing>
          <wp:inline distT="0" distB="0" distL="0" distR="0" wp14:anchorId="445223EA" wp14:editId="5C6051FA">
            <wp:extent cx="3814445" cy="31546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7681"/>
                    <a:stretch/>
                  </pic:blipFill>
                  <pic:spPr bwMode="auto">
                    <a:xfrm>
                      <a:off x="0" y="0"/>
                      <a:ext cx="3840207" cy="3175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492FA" w14:textId="40635BF3" w:rsidR="001163F2" w:rsidRDefault="001163F2" w:rsidP="001163F2">
      <w:pPr>
        <w:spacing w:line="276" w:lineRule="auto"/>
        <w:ind w:firstLine="0"/>
        <w:jc w:val="center"/>
        <w:rPr>
          <w:rFonts w:eastAsia="Calibri"/>
        </w:rPr>
      </w:pPr>
      <w:r>
        <w:rPr>
          <w:rFonts w:eastAsia="Calibri"/>
        </w:rPr>
        <w:t>Рисунок 4.2 – Оновлена логіка роботи інтерфейсу</w:t>
      </w:r>
    </w:p>
    <w:p w14:paraId="3ECB45DB" w14:textId="107A3894" w:rsidR="00E77A85" w:rsidRDefault="00E77A85" w:rsidP="001163F2">
      <w:pPr>
        <w:spacing w:line="276" w:lineRule="auto"/>
        <w:ind w:firstLine="0"/>
        <w:jc w:val="center"/>
        <w:rPr>
          <w:rFonts w:eastAsia="Calibri"/>
        </w:rPr>
      </w:pPr>
      <w:r w:rsidRPr="00E77A85">
        <w:rPr>
          <w:rFonts w:eastAsia="Calibri"/>
        </w:rPr>
        <w:drawing>
          <wp:inline distT="0" distB="0" distL="0" distR="0" wp14:anchorId="341AF300" wp14:editId="39D2EAF9">
            <wp:extent cx="2514600" cy="457553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1953" cy="458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5245" w14:textId="05BE757D" w:rsidR="00E77A85" w:rsidRPr="00E77A85" w:rsidRDefault="00E77A85" w:rsidP="001163F2">
      <w:pPr>
        <w:spacing w:line="276" w:lineRule="auto"/>
        <w:ind w:firstLine="0"/>
        <w:jc w:val="center"/>
        <w:rPr>
          <w:rFonts w:eastAsia="Calibri"/>
        </w:rPr>
      </w:pPr>
      <w:r>
        <w:rPr>
          <w:rFonts w:eastAsia="Calibri"/>
        </w:rPr>
        <w:lastRenderedPageBreak/>
        <w:t>Рисунок 4.3 – Оновлений інтерфейс</w:t>
      </w:r>
    </w:p>
    <w:p w14:paraId="7F3146A5" w14:textId="77777777" w:rsidR="001163F2" w:rsidRPr="001163F2" w:rsidRDefault="001163F2" w:rsidP="001163F2">
      <w:pPr>
        <w:spacing w:line="276" w:lineRule="auto"/>
        <w:ind w:firstLine="0"/>
        <w:jc w:val="center"/>
        <w:rPr>
          <w:rFonts w:eastAsia="Calibri"/>
          <w:lang w:val="en-US"/>
        </w:rPr>
      </w:pPr>
    </w:p>
    <w:p w14:paraId="5BE28BE6" w14:textId="77777777" w:rsidR="001163F2" w:rsidRPr="001163F2" w:rsidRDefault="001163F2" w:rsidP="001163F2">
      <w:pPr>
        <w:spacing w:line="276" w:lineRule="auto"/>
        <w:rPr>
          <w:rFonts w:eastAsia="Calibri"/>
          <w:b/>
          <w:bCs/>
        </w:rPr>
      </w:pPr>
      <w:r w:rsidRPr="001163F2">
        <w:rPr>
          <w:rFonts w:eastAsia="Calibri"/>
          <w:b/>
          <w:bCs/>
        </w:rPr>
        <w:t>2. Робота з системою контролю версій</w:t>
      </w:r>
    </w:p>
    <w:p w14:paraId="1D1DD56B" w14:textId="77777777" w:rsidR="001163F2" w:rsidRPr="001163F2" w:rsidRDefault="001163F2" w:rsidP="001163F2">
      <w:pPr>
        <w:spacing w:line="276" w:lineRule="auto"/>
        <w:rPr>
          <w:rFonts w:eastAsia="Calibri"/>
          <w:b/>
          <w:bCs/>
        </w:rPr>
      </w:pPr>
      <w:r w:rsidRPr="001163F2">
        <w:rPr>
          <w:rFonts w:eastAsia="Calibri"/>
          <w:b/>
          <w:bCs/>
        </w:rPr>
        <w:t>2.1. Використання інструментів Git</w:t>
      </w:r>
    </w:p>
    <w:p w14:paraId="1C911BB3" w14:textId="77777777" w:rsidR="001163F2" w:rsidRPr="001163F2" w:rsidRDefault="001163F2" w:rsidP="001163F2">
      <w:pPr>
        <w:spacing w:line="276" w:lineRule="auto"/>
        <w:rPr>
          <w:rFonts w:eastAsia="Calibri"/>
        </w:rPr>
      </w:pPr>
      <w:r w:rsidRPr="001163F2">
        <w:rPr>
          <w:rFonts w:eastAsia="Calibri"/>
        </w:rPr>
        <w:t>Після реалізації функціоналу виконано аналіз змін за допомогою інструментів Git:</w:t>
      </w:r>
    </w:p>
    <w:p w14:paraId="05E073DA" w14:textId="66369D3E" w:rsidR="001163F2" w:rsidRDefault="001163F2" w:rsidP="001163F2">
      <w:pPr>
        <w:spacing w:line="276" w:lineRule="auto"/>
        <w:rPr>
          <w:rFonts w:eastAsia="Calibri"/>
        </w:rPr>
      </w:pPr>
      <w:r w:rsidRPr="001163F2">
        <w:rPr>
          <w:rFonts w:eastAsia="Calibri"/>
          <w:b/>
          <w:bCs/>
        </w:rPr>
        <w:t>Git status</w:t>
      </w:r>
      <w:r w:rsidRPr="001163F2">
        <w:rPr>
          <w:rFonts w:eastAsia="Calibri"/>
        </w:rPr>
        <w:t xml:space="preserve">: </w:t>
      </w:r>
    </w:p>
    <w:p w14:paraId="583B2DD9" w14:textId="24E1CD06" w:rsidR="00374E91" w:rsidRPr="001163F2" w:rsidRDefault="00374E91" w:rsidP="00374E91">
      <w:pPr>
        <w:spacing w:line="276" w:lineRule="auto"/>
        <w:rPr>
          <w:rFonts w:eastAsia="Calibri"/>
        </w:rPr>
      </w:pPr>
      <w:r w:rsidRPr="00374E91">
        <w:rPr>
          <w:rFonts w:eastAsia="Calibri"/>
        </w:rPr>
        <w:t>Результат: Виявлено зміни в MainPage.xaml і MainPage.xaml.cs.</w:t>
      </w:r>
    </w:p>
    <w:p w14:paraId="57D1832E" w14:textId="3E26833B" w:rsidR="001163F2" w:rsidRDefault="001163F2" w:rsidP="001163F2">
      <w:pPr>
        <w:spacing w:line="276" w:lineRule="auto"/>
        <w:ind w:firstLine="0"/>
        <w:jc w:val="center"/>
        <w:rPr>
          <w:rFonts w:eastAsia="Calibri"/>
        </w:rPr>
      </w:pPr>
      <w:r w:rsidRPr="001163F2">
        <w:rPr>
          <w:rFonts w:eastAsia="Calibri"/>
        </w:rPr>
        <w:drawing>
          <wp:inline distT="0" distB="0" distL="0" distR="0" wp14:anchorId="2C89305D" wp14:editId="0C81821F">
            <wp:extent cx="5886639" cy="28803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6970"/>
                    <a:stretch/>
                  </pic:blipFill>
                  <pic:spPr bwMode="auto">
                    <a:xfrm>
                      <a:off x="0" y="0"/>
                      <a:ext cx="5931500" cy="2902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54BF1" w14:textId="06831C39" w:rsidR="001163F2" w:rsidRDefault="001163F2" w:rsidP="001163F2">
      <w:pPr>
        <w:spacing w:line="276" w:lineRule="auto"/>
        <w:ind w:firstLine="0"/>
        <w:jc w:val="center"/>
        <w:rPr>
          <w:rFonts w:eastAsia="Calibri"/>
          <w:lang w:val="en-US"/>
        </w:rPr>
      </w:pPr>
      <w:r>
        <w:rPr>
          <w:rFonts w:eastAsia="Calibri"/>
        </w:rPr>
        <w:t>Рисунок 4.</w:t>
      </w:r>
      <w:r w:rsidR="00E77A85">
        <w:rPr>
          <w:rFonts w:eastAsia="Calibri"/>
        </w:rPr>
        <w:t>4</w:t>
      </w:r>
      <w:r>
        <w:rPr>
          <w:rFonts w:eastAsia="Calibri"/>
        </w:rPr>
        <w:t xml:space="preserve"> – Результат виконання </w:t>
      </w:r>
      <w:r>
        <w:rPr>
          <w:rFonts w:eastAsia="Calibri"/>
          <w:lang w:val="en-US"/>
        </w:rPr>
        <w:t>git status</w:t>
      </w:r>
    </w:p>
    <w:p w14:paraId="253A9636" w14:textId="5F69956F" w:rsidR="001163F2" w:rsidRDefault="001163F2" w:rsidP="001163F2">
      <w:pPr>
        <w:spacing w:line="276" w:lineRule="auto"/>
        <w:rPr>
          <w:rFonts w:eastAsia="Calibri"/>
          <w:b/>
          <w:bCs/>
          <w:lang w:val="en-US"/>
        </w:rPr>
      </w:pPr>
      <w:r w:rsidRPr="001163F2">
        <w:rPr>
          <w:rFonts w:eastAsia="Calibri"/>
          <w:b/>
          <w:bCs/>
          <w:lang w:val="en-US"/>
        </w:rPr>
        <w:t>Git log:</w:t>
      </w:r>
    </w:p>
    <w:p w14:paraId="7096A9AC" w14:textId="68DB356F" w:rsidR="00374E91" w:rsidRPr="00374E91" w:rsidRDefault="00374E91" w:rsidP="00374E91">
      <w:pPr>
        <w:spacing w:line="276" w:lineRule="auto"/>
        <w:rPr>
          <w:rFonts w:eastAsia="Calibri"/>
          <w:lang w:val="ru-RU"/>
        </w:rPr>
      </w:pPr>
      <w:r w:rsidRPr="00374E91">
        <w:rPr>
          <w:rFonts w:eastAsia="Calibri"/>
        </w:rPr>
        <w:t>Результат: Переглянуто історію, включаючи попередні коміти</w:t>
      </w:r>
      <w:r w:rsidRPr="00374E91">
        <w:rPr>
          <w:rFonts w:eastAsia="Calibri"/>
          <w:lang w:val="ru-RU"/>
        </w:rPr>
        <w:t>.</w:t>
      </w:r>
    </w:p>
    <w:p w14:paraId="2F8D897E" w14:textId="2E8D6606" w:rsidR="001163F2" w:rsidRDefault="001163F2" w:rsidP="001163F2">
      <w:pPr>
        <w:spacing w:line="276" w:lineRule="auto"/>
        <w:ind w:firstLine="0"/>
        <w:jc w:val="center"/>
        <w:rPr>
          <w:rFonts w:eastAsia="Calibri"/>
          <w:lang w:val="en-US"/>
        </w:rPr>
      </w:pPr>
      <w:r w:rsidRPr="001163F2">
        <w:rPr>
          <w:rFonts w:eastAsia="Calibri"/>
          <w:lang w:val="en-US"/>
        </w:rPr>
        <w:drawing>
          <wp:inline distT="0" distB="0" distL="0" distR="0" wp14:anchorId="11C02E91" wp14:editId="2BBA9AF4">
            <wp:extent cx="5671185" cy="3124178"/>
            <wp:effectExtent l="0" t="0" r="571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71"/>
                    <a:stretch/>
                  </pic:blipFill>
                  <pic:spPr bwMode="auto">
                    <a:xfrm>
                      <a:off x="0" y="0"/>
                      <a:ext cx="5676740" cy="3127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FBC6A" w14:textId="647CEBAD" w:rsidR="001163F2" w:rsidRPr="00E77A85" w:rsidRDefault="001163F2" w:rsidP="001163F2">
      <w:pPr>
        <w:spacing w:line="276" w:lineRule="auto"/>
        <w:ind w:firstLine="0"/>
        <w:jc w:val="center"/>
        <w:rPr>
          <w:rFonts w:eastAsia="Calibri"/>
          <w:lang w:val="ru-RU"/>
        </w:rPr>
      </w:pPr>
      <w:r>
        <w:rPr>
          <w:rFonts w:eastAsia="Calibri"/>
        </w:rPr>
        <w:t>Рисунок 4.</w:t>
      </w:r>
      <w:r w:rsidR="00E77A85">
        <w:rPr>
          <w:rFonts w:eastAsia="Calibri"/>
        </w:rPr>
        <w:t>5</w:t>
      </w:r>
      <w:r>
        <w:rPr>
          <w:rFonts w:eastAsia="Calibri"/>
        </w:rPr>
        <w:t xml:space="preserve"> – </w:t>
      </w:r>
      <w:r w:rsidR="00374E91">
        <w:rPr>
          <w:rFonts w:eastAsia="Calibri"/>
        </w:rPr>
        <w:t xml:space="preserve">Перегляд комітів за допомогою </w:t>
      </w:r>
      <w:r>
        <w:rPr>
          <w:rFonts w:eastAsia="Calibri"/>
          <w:lang w:val="en-US"/>
        </w:rPr>
        <w:t>git</w:t>
      </w:r>
      <w:r w:rsidRPr="001163F2">
        <w:rPr>
          <w:rFonts w:eastAsia="Calibri"/>
          <w:lang w:val="ru-RU"/>
        </w:rPr>
        <w:t xml:space="preserve"> </w:t>
      </w:r>
      <w:r>
        <w:rPr>
          <w:rFonts w:eastAsia="Calibri"/>
          <w:lang w:val="en-US"/>
        </w:rPr>
        <w:t>log</w:t>
      </w:r>
      <w:r w:rsidRPr="001163F2">
        <w:rPr>
          <w:rFonts w:eastAsia="Calibri"/>
          <w:lang w:val="ru-RU"/>
        </w:rPr>
        <w:t xml:space="preserve"> </w:t>
      </w:r>
      <w:r w:rsidR="00374E91">
        <w:rPr>
          <w:rFonts w:eastAsia="Calibri"/>
          <w:lang w:val="ru-RU"/>
        </w:rPr>
        <w:t>–</w:t>
      </w:r>
      <w:r>
        <w:rPr>
          <w:rFonts w:eastAsia="Calibri"/>
          <w:lang w:val="en-US"/>
        </w:rPr>
        <w:t>oneline</w:t>
      </w:r>
    </w:p>
    <w:p w14:paraId="6911AAB2" w14:textId="77777777" w:rsidR="000436B1" w:rsidRPr="00374E91" w:rsidRDefault="000436B1" w:rsidP="001163F2">
      <w:pPr>
        <w:spacing w:line="276" w:lineRule="auto"/>
        <w:ind w:firstLine="0"/>
        <w:jc w:val="center"/>
        <w:rPr>
          <w:rFonts w:eastAsia="Calibri"/>
          <w:lang w:val="ru-RU"/>
        </w:rPr>
      </w:pPr>
    </w:p>
    <w:p w14:paraId="22FA44FF" w14:textId="77777777" w:rsidR="00E77A85" w:rsidRPr="00E77A85" w:rsidRDefault="00E77A85" w:rsidP="00374E91">
      <w:pPr>
        <w:spacing w:line="276" w:lineRule="auto"/>
        <w:rPr>
          <w:rFonts w:eastAsia="Calibri"/>
          <w:b/>
          <w:bCs/>
          <w:lang w:val="ru-RU"/>
        </w:rPr>
      </w:pPr>
    </w:p>
    <w:p w14:paraId="0E8236FD" w14:textId="6B8D3369" w:rsidR="00374E91" w:rsidRPr="00374E91" w:rsidRDefault="00374E91" w:rsidP="00374E91">
      <w:pPr>
        <w:spacing w:line="276" w:lineRule="auto"/>
        <w:rPr>
          <w:rFonts w:eastAsia="Calibri"/>
          <w:b/>
          <w:bCs/>
          <w:lang w:val="ru-RU"/>
        </w:rPr>
      </w:pPr>
      <w:r w:rsidRPr="00374E91">
        <w:rPr>
          <w:rFonts w:eastAsia="Calibri"/>
          <w:b/>
          <w:bCs/>
          <w:lang w:val="en-US"/>
        </w:rPr>
        <w:t>Git</w:t>
      </w:r>
      <w:r w:rsidRPr="00374E91">
        <w:rPr>
          <w:rFonts w:eastAsia="Calibri"/>
          <w:b/>
          <w:bCs/>
          <w:lang w:val="ru-RU"/>
        </w:rPr>
        <w:t xml:space="preserve"> </w:t>
      </w:r>
      <w:r w:rsidRPr="00374E91">
        <w:rPr>
          <w:rFonts w:eastAsia="Calibri"/>
          <w:b/>
          <w:bCs/>
          <w:lang w:val="en-US"/>
        </w:rPr>
        <w:t>diff</w:t>
      </w:r>
      <w:r w:rsidRPr="00374E91">
        <w:rPr>
          <w:rFonts w:eastAsia="Calibri"/>
          <w:b/>
          <w:bCs/>
          <w:lang w:val="ru-RU"/>
        </w:rPr>
        <w:t>:</w:t>
      </w:r>
    </w:p>
    <w:p w14:paraId="23CFE756" w14:textId="49FA0A12" w:rsidR="00374E91" w:rsidRDefault="00374E91" w:rsidP="00374E91">
      <w:pPr>
        <w:spacing w:line="276" w:lineRule="auto"/>
        <w:rPr>
          <w:rFonts w:eastAsia="Calibri"/>
        </w:rPr>
      </w:pPr>
      <w:r w:rsidRPr="00374E91">
        <w:rPr>
          <w:rFonts w:eastAsia="Calibri"/>
        </w:rPr>
        <w:t>Результат: Виявлено додавання ObservableCollection, INotifyPropertyChanged і методу LoadHabits.</w:t>
      </w:r>
    </w:p>
    <w:p w14:paraId="1861314E" w14:textId="2B846918" w:rsidR="00374E91" w:rsidRDefault="00374E91" w:rsidP="00374E91">
      <w:pPr>
        <w:spacing w:line="276" w:lineRule="auto"/>
        <w:ind w:firstLine="0"/>
        <w:jc w:val="center"/>
        <w:rPr>
          <w:rFonts w:eastAsia="Calibri"/>
        </w:rPr>
      </w:pPr>
      <w:r w:rsidRPr="00374E91">
        <w:rPr>
          <w:rFonts w:eastAsia="Calibri"/>
        </w:rPr>
        <w:drawing>
          <wp:inline distT="0" distB="0" distL="0" distR="0" wp14:anchorId="024D50B9" wp14:editId="7BBE81EF">
            <wp:extent cx="3329940" cy="3768035"/>
            <wp:effectExtent l="0" t="0" r="381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9499" cy="377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94AA" w14:textId="4D633621" w:rsidR="00374E91" w:rsidRPr="00374E91" w:rsidRDefault="00374E91" w:rsidP="00374E91">
      <w:pPr>
        <w:spacing w:line="276" w:lineRule="auto"/>
        <w:ind w:firstLine="0"/>
        <w:jc w:val="center"/>
        <w:rPr>
          <w:rFonts w:eastAsia="Calibri"/>
        </w:rPr>
      </w:pPr>
      <w:r w:rsidRPr="00374E91">
        <w:rPr>
          <w:rFonts w:eastAsia="Calibri"/>
        </w:rPr>
        <w:t>Рисунок 4.</w:t>
      </w:r>
      <w:r w:rsidR="00E77A85">
        <w:rPr>
          <w:rFonts w:eastAsia="Calibri"/>
          <w:lang w:val="ru-RU"/>
        </w:rPr>
        <w:t>6</w:t>
      </w:r>
      <w:r w:rsidRPr="00374E91">
        <w:rPr>
          <w:rFonts w:eastAsia="Calibri"/>
        </w:rPr>
        <w:t xml:space="preserve"> – Порівняння змін за допомогою git diff.</w:t>
      </w:r>
    </w:p>
    <w:p w14:paraId="7E10365E" w14:textId="31DCA722" w:rsidR="001163F2" w:rsidRDefault="00374E91" w:rsidP="00374E91">
      <w:pPr>
        <w:spacing w:line="276" w:lineRule="auto"/>
        <w:rPr>
          <w:rFonts w:eastAsia="Calibri"/>
        </w:rPr>
      </w:pPr>
      <w:r w:rsidRPr="00374E91">
        <w:rPr>
          <w:rFonts w:eastAsia="Calibri"/>
          <w:b/>
          <w:bCs/>
        </w:rPr>
        <w:t>Git blame</w:t>
      </w:r>
      <w:r w:rsidRPr="00374E91">
        <w:rPr>
          <w:rFonts w:eastAsia="Calibri"/>
        </w:rPr>
        <w:t xml:space="preserve">: </w:t>
      </w:r>
    </w:p>
    <w:p w14:paraId="2C93D4CE" w14:textId="149DA0B3" w:rsidR="00374E91" w:rsidRDefault="00374E91" w:rsidP="00374E91">
      <w:pPr>
        <w:spacing w:line="276" w:lineRule="auto"/>
        <w:rPr>
          <w:rFonts w:eastAsia="Calibri"/>
        </w:rPr>
      </w:pPr>
      <w:r w:rsidRPr="00374E91">
        <w:rPr>
          <w:rFonts w:eastAsia="Calibri"/>
        </w:rPr>
        <w:t>Результат: Підтверджено, що нові рядки коду для відображення списку звичок додані мною</w:t>
      </w:r>
      <w:r w:rsidRPr="00374E91">
        <w:rPr>
          <w:rFonts w:eastAsia="Calibri"/>
          <w:lang w:val="ru-RU"/>
        </w:rPr>
        <w:t xml:space="preserve">, </w:t>
      </w:r>
      <w:r>
        <w:rPr>
          <w:rFonts w:eastAsia="Calibri"/>
        </w:rPr>
        <w:t>інші як ще не закомічені</w:t>
      </w:r>
      <w:r w:rsidRPr="00374E91">
        <w:rPr>
          <w:rFonts w:eastAsia="Calibri"/>
        </w:rPr>
        <w:t>.</w:t>
      </w:r>
    </w:p>
    <w:p w14:paraId="013D4493" w14:textId="1AEAE9AC" w:rsidR="00374E91" w:rsidRPr="00374E91" w:rsidRDefault="00374E91" w:rsidP="00374E91">
      <w:pPr>
        <w:spacing w:line="276" w:lineRule="auto"/>
        <w:ind w:firstLine="0"/>
        <w:jc w:val="center"/>
        <w:rPr>
          <w:rFonts w:eastAsia="Calibri"/>
        </w:rPr>
      </w:pPr>
      <w:r w:rsidRPr="00374E91">
        <w:rPr>
          <w:rFonts w:eastAsia="Calibri"/>
        </w:rPr>
        <w:drawing>
          <wp:inline distT="0" distB="0" distL="0" distR="0" wp14:anchorId="411329FA" wp14:editId="2A690F0C">
            <wp:extent cx="4457700" cy="347948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6012" cy="349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CAF3" w14:textId="4815EEEA" w:rsidR="00374E91" w:rsidRDefault="00374E91" w:rsidP="00374E91">
      <w:pPr>
        <w:spacing w:line="276" w:lineRule="auto"/>
        <w:ind w:firstLine="0"/>
        <w:jc w:val="center"/>
        <w:rPr>
          <w:rFonts w:eastAsia="Calibri"/>
        </w:rPr>
      </w:pPr>
      <w:r w:rsidRPr="00374E91">
        <w:rPr>
          <w:rFonts w:eastAsia="Calibri"/>
        </w:rPr>
        <w:lastRenderedPageBreak/>
        <w:t>Рисунок 4.</w:t>
      </w:r>
      <w:r w:rsidR="00E77A85">
        <w:rPr>
          <w:rFonts w:eastAsia="Calibri"/>
        </w:rPr>
        <w:t>7</w:t>
      </w:r>
      <w:r w:rsidRPr="00374E91">
        <w:rPr>
          <w:rFonts w:eastAsia="Calibri"/>
        </w:rPr>
        <w:t xml:space="preserve"> – Аналіз авторства за допомогою git blame</w:t>
      </w:r>
    </w:p>
    <w:p w14:paraId="0B822EF0" w14:textId="65D59442" w:rsidR="00374E91" w:rsidRDefault="00374E91" w:rsidP="00374E91">
      <w:pPr>
        <w:spacing w:line="276" w:lineRule="auto"/>
        <w:ind w:firstLine="0"/>
        <w:jc w:val="center"/>
        <w:rPr>
          <w:rFonts w:eastAsia="Calibri"/>
        </w:rPr>
      </w:pPr>
    </w:p>
    <w:p w14:paraId="4DA5955F" w14:textId="349CF1E8" w:rsidR="000436B1" w:rsidRPr="00374E91" w:rsidRDefault="000436B1" w:rsidP="000436B1">
      <w:pPr>
        <w:spacing w:line="276" w:lineRule="auto"/>
        <w:rPr>
          <w:rFonts w:eastAsia="Calibri"/>
          <w:b/>
          <w:bCs/>
        </w:rPr>
      </w:pPr>
      <w:r w:rsidRPr="000436B1">
        <w:rPr>
          <w:rFonts w:eastAsia="Calibri"/>
          <w:b/>
          <w:bCs/>
          <w:lang w:val="en-US"/>
        </w:rPr>
        <w:t>Git</w:t>
      </w:r>
      <w:r w:rsidRPr="000436B1">
        <w:rPr>
          <w:rFonts w:eastAsia="Calibri"/>
          <w:b/>
          <w:bCs/>
        </w:rPr>
        <w:t xml:space="preserve"> </w:t>
      </w:r>
      <w:r w:rsidRPr="000436B1">
        <w:rPr>
          <w:rFonts w:eastAsia="Calibri"/>
          <w:b/>
          <w:bCs/>
          <w:lang w:val="en-US"/>
        </w:rPr>
        <w:t>commit</w:t>
      </w:r>
      <w:r w:rsidRPr="000436B1">
        <w:rPr>
          <w:rFonts w:eastAsia="Calibri"/>
          <w:b/>
          <w:bCs/>
          <w:lang w:val="ru-RU"/>
        </w:rPr>
        <w:t xml:space="preserve">, </w:t>
      </w:r>
      <w:r>
        <w:rPr>
          <w:rFonts w:eastAsia="Calibri"/>
          <w:b/>
          <w:bCs/>
          <w:lang w:val="en-US"/>
        </w:rPr>
        <w:t>push</w:t>
      </w:r>
      <w:r w:rsidRPr="000436B1">
        <w:rPr>
          <w:rFonts w:eastAsia="Calibri"/>
          <w:b/>
          <w:bCs/>
        </w:rPr>
        <w:t>:</w:t>
      </w:r>
    </w:p>
    <w:p w14:paraId="76BB0894" w14:textId="3AB5B2F2" w:rsidR="000436B1" w:rsidRPr="000436B1" w:rsidRDefault="000436B1" w:rsidP="000436B1">
      <w:pPr>
        <w:spacing w:line="276" w:lineRule="auto"/>
        <w:rPr>
          <w:rFonts w:eastAsia="Calibri"/>
          <w:lang w:val="ru-RU"/>
        </w:rPr>
      </w:pPr>
      <w:r>
        <w:rPr>
          <w:rFonts w:eastAsia="Calibri"/>
        </w:rPr>
        <w:t>Результат</w:t>
      </w:r>
      <w:r w:rsidRPr="000436B1">
        <w:rPr>
          <w:rFonts w:eastAsia="Calibri"/>
          <w:lang w:val="ru-RU"/>
        </w:rPr>
        <w:t xml:space="preserve">: </w:t>
      </w:r>
      <w:r>
        <w:rPr>
          <w:rFonts w:eastAsia="Calibri"/>
        </w:rPr>
        <w:t xml:space="preserve">Після перевірок, проект закомічено та завантажено на </w:t>
      </w:r>
      <w:r>
        <w:rPr>
          <w:rFonts w:eastAsia="Calibri"/>
          <w:lang w:val="en-US"/>
        </w:rPr>
        <w:t>GitHub</w:t>
      </w:r>
    </w:p>
    <w:p w14:paraId="7904922C" w14:textId="679EC01C" w:rsidR="00374E91" w:rsidRDefault="00374E91" w:rsidP="00374E91">
      <w:pPr>
        <w:spacing w:line="276" w:lineRule="auto"/>
        <w:ind w:firstLine="0"/>
        <w:jc w:val="center"/>
        <w:rPr>
          <w:rFonts w:eastAsia="Calibri"/>
          <w:lang w:val="en-US"/>
        </w:rPr>
      </w:pPr>
      <w:r w:rsidRPr="00374E91">
        <w:rPr>
          <w:rFonts w:eastAsia="Calibri"/>
          <w:lang w:val="en-US"/>
        </w:rPr>
        <w:drawing>
          <wp:inline distT="0" distB="0" distL="0" distR="0" wp14:anchorId="3EC532F7" wp14:editId="42EE034C">
            <wp:extent cx="6120130" cy="315849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D5FA" w14:textId="71DAF20C" w:rsidR="000436B1" w:rsidRDefault="000436B1" w:rsidP="00374E91">
      <w:pPr>
        <w:spacing w:line="276" w:lineRule="auto"/>
        <w:ind w:firstLine="0"/>
        <w:jc w:val="center"/>
        <w:rPr>
          <w:lang w:val="en-US"/>
        </w:rPr>
      </w:pPr>
      <w:r>
        <w:rPr>
          <w:rFonts w:eastAsia="Calibri"/>
        </w:rPr>
        <w:t>Рисунок 4.</w:t>
      </w:r>
      <w:r w:rsidR="00E77A85">
        <w:rPr>
          <w:rFonts w:eastAsia="Calibri"/>
        </w:rPr>
        <w:t>8</w:t>
      </w:r>
      <w:r>
        <w:rPr>
          <w:rFonts w:eastAsia="Calibri"/>
        </w:rPr>
        <w:t xml:space="preserve"> –</w:t>
      </w:r>
      <w:r>
        <w:t xml:space="preserve"> Коміт змін на </w:t>
      </w:r>
      <w:r>
        <w:rPr>
          <w:lang w:val="en-US"/>
        </w:rPr>
        <w:t>GitHub</w:t>
      </w:r>
    </w:p>
    <w:p w14:paraId="3DEC683B" w14:textId="77777777" w:rsidR="000436B1" w:rsidRDefault="000436B1" w:rsidP="00374E91">
      <w:pPr>
        <w:spacing w:line="276" w:lineRule="auto"/>
        <w:ind w:firstLine="0"/>
        <w:jc w:val="center"/>
        <w:rPr>
          <w:lang w:val="en-US"/>
        </w:rPr>
      </w:pPr>
    </w:p>
    <w:p w14:paraId="68632973" w14:textId="77777777" w:rsidR="000436B1" w:rsidRPr="000436B1" w:rsidRDefault="000436B1" w:rsidP="000436B1">
      <w:pPr>
        <w:spacing w:line="276" w:lineRule="auto"/>
        <w:rPr>
          <w:b/>
          <w:bCs/>
        </w:rPr>
      </w:pPr>
      <w:r w:rsidRPr="000436B1">
        <w:rPr>
          <w:b/>
          <w:bCs/>
        </w:rPr>
        <w:t>2.2. Симуляція та вирішення конфлікту злиття</w:t>
      </w:r>
    </w:p>
    <w:p w14:paraId="3F3A17D7" w14:textId="77777777" w:rsidR="000436B1" w:rsidRPr="000436B1" w:rsidRDefault="000436B1" w:rsidP="000436B1">
      <w:pPr>
        <w:spacing w:line="276" w:lineRule="auto"/>
      </w:pPr>
      <w:r w:rsidRPr="000436B1">
        <w:t>Для симуляції конфлікту злиття виконано наступні кроки:</w:t>
      </w:r>
    </w:p>
    <w:p w14:paraId="32B15EA2" w14:textId="77777777" w:rsidR="000436B1" w:rsidRPr="000436B1" w:rsidRDefault="000436B1" w:rsidP="000436B1">
      <w:pPr>
        <w:numPr>
          <w:ilvl w:val="0"/>
          <w:numId w:val="7"/>
        </w:numPr>
        <w:spacing w:line="276" w:lineRule="auto"/>
      </w:pPr>
      <w:r w:rsidRPr="000436B1">
        <w:rPr>
          <w:b/>
          <w:bCs/>
        </w:rPr>
        <w:t>Створення нової гілки</w:t>
      </w:r>
      <w:r w:rsidRPr="000436B1">
        <w:t xml:space="preserve">: </w:t>
      </w:r>
    </w:p>
    <w:p w14:paraId="59884A49" w14:textId="77777777" w:rsidR="000436B1" w:rsidRPr="000436B1" w:rsidRDefault="000436B1" w:rsidP="00DA6AA3">
      <w:pPr>
        <w:spacing w:line="276" w:lineRule="auto"/>
      </w:pPr>
      <w:r w:rsidRPr="000436B1">
        <w:t>Створено гілку feature/habit-list для внесення змін:</w:t>
      </w:r>
    </w:p>
    <w:p w14:paraId="0AA734E7" w14:textId="64D7CF27" w:rsidR="000436B1" w:rsidRDefault="000436B1" w:rsidP="000436B1">
      <w:pPr>
        <w:spacing w:line="276" w:lineRule="auto"/>
        <w:ind w:firstLine="0"/>
        <w:jc w:val="center"/>
      </w:pPr>
      <w:r w:rsidRPr="000436B1">
        <w:drawing>
          <wp:inline distT="0" distB="0" distL="0" distR="0" wp14:anchorId="5B7E8D87" wp14:editId="64C61A02">
            <wp:extent cx="6120130" cy="10318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6985" w14:textId="389BECA6" w:rsidR="000436B1" w:rsidRDefault="000436B1" w:rsidP="00DA6AA3">
      <w:pPr>
        <w:spacing w:line="276" w:lineRule="auto"/>
        <w:ind w:firstLine="0"/>
        <w:jc w:val="center"/>
      </w:pPr>
      <w:r>
        <w:t>Рисунок 4.</w:t>
      </w:r>
      <w:r w:rsidR="00E77A85">
        <w:t>9</w:t>
      </w:r>
      <w:r>
        <w:t xml:space="preserve"> – Створення гілки </w:t>
      </w:r>
      <w:r w:rsidRPr="000436B1">
        <w:t>feature/habit-list</w:t>
      </w:r>
    </w:p>
    <w:p w14:paraId="10F8F277" w14:textId="77777777" w:rsidR="00DA6AA3" w:rsidRDefault="00DA6AA3" w:rsidP="00DA6AA3">
      <w:pPr>
        <w:spacing w:line="276" w:lineRule="auto"/>
        <w:ind w:firstLine="0"/>
        <w:jc w:val="center"/>
      </w:pPr>
    </w:p>
    <w:p w14:paraId="54B6185A" w14:textId="6D7D4FFC" w:rsidR="000436B1" w:rsidRPr="000436B1" w:rsidRDefault="000436B1" w:rsidP="00DA6AA3">
      <w:pPr>
        <w:spacing w:line="276" w:lineRule="auto"/>
      </w:pPr>
      <w:r w:rsidRPr="000436B1">
        <w:t xml:space="preserve">У файлі MainPage.xaml.cs додано коментар до методу LoadHabits: </w:t>
      </w:r>
    </w:p>
    <w:p w14:paraId="4632ECE0" w14:textId="645F231C" w:rsidR="000436B1" w:rsidRDefault="000436B1" w:rsidP="000436B1">
      <w:pPr>
        <w:spacing w:line="276" w:lineRule="auto"/>
        <w:ind w:firstLine="0"/>
        <w:jc w:val="center"/>
      </w:pPr>
      <w:r w:rsidRPr="000436B1">
        <w:lastRenderedPageBreak/>
        <w:drawing>
          <wp:inline distT="0" distB="0" distL="0" distR="0" wp14:anchorId="64D99DBB" wp14:editId="19762466">
            <wp:extent cx="4549140" cy="252001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0437" cy="252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6745" w14:textId="654F566D" w:rsidR="000436B1" w:rsidRDefault="000436B1" w:rsidP="000436B1">
      <w:pPr>
        <w:spacing w:line="276" w:lineRule="auto"/>
        <w:ind w:firstLine="0"/>
        <w:jc w:val="center"/>
      </w:pPr>
      <w:r>
        <w:t>Рисунок 4.</w:t>
      </w:r>
      <w:r w:rsidR="00E77A85">
        <w:t>10</w:t>
      </w:r>
      <w:r>
        <w:t xml:space="preserve"> – </w:t>
      </w:r>
      <w:r>
        <w:t xml:space="preserve">Внесені зміни у файл </w:t>
      </w:r>
      <w:r w:rsidRPr="000436B1">
        <w:t>MainPage.xaml.cs</w:t>
      </w:r>
    </w:p>
    <w:p w14:paraId="23EBA384" w14:textId="77777777" w:rsidR="00DA6AA3" w:rsidRDefault="00DA6AA3" w:rsidP="000436B1">
      <w:pPr>
        <w:spacing w:line="276" w:lineRule="auto"/>
        <w:ind w:firstLine="0"/>
        <w:jc w:val="center"/>
      </w:pPr>
    </w:p>
    <w:p w14:paraId="63FE7D84" w14:textId="60B53683" w:rsidR="000436B1" w:rsidRPr="00DA6AA3" w:rsidRDefault="00DA6AA3" w:rsidP="00DA6AA3">
      <w:pPr>
        <w:spacing w:line="276" w:lineRule="auto"/>
      </w:pPr>
      <w:r w:rsidRPr="00DA6AA3">
        <w:t>Закомічено зміни:</w:t>
      </w:r>
    </w:p>
    <w:p w14:paraId="764FE56E" w14:textId="0C967464" w:rsidR="00DA6AA3" w:rsidRDefault="00DA6AA3" w:rsidP="00DA6AA3">
      <w:pPr>
        <w:spacing w:line="276" w:lineRule="auto"/>
        <w:ind w:firstLine="0"/>
      </w:pPr>
      <w:r w:rsidRPr="00DA6AA3">
        <w:drawing>
          <wp:inline distT="0" distB="0" distL="0" distR="0" wp14:anchorId="15069CAC" wp14:editId="4EC41A34">
            <wp:extent cx="6074410" cy="84137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47"/>
                    <a:stretch/>
                  </pic:blipFill>
                  <pic:spPr bwMode="auto">
                    <a:xfrm>
                      <a:off x="0" y="0"/>
                      <a:ext cx="6074410" cy="84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BDB27" w14:textId="17759848" w:rsidR="00DA6AA3" w:rsidRDefault="00DA6AA3" w:rsidP="00DA6AA3">
      <w:pPr>
        <w:spacing w:line="276" w:lineRule="auto"/>
        <w:ind w:firstLine="0"/>
        <w:jc w:val="center"/>
      </w:pPr>
      <w:r>
        <w:t>Рисунок 4.</w:t>
      </w:r>
      <w:r w:rsidR="00E77A85">
        <w:t>11</w:t>
      </w:r>
      <w:r>
        <w:t xml:space="preserve"> – Зроблено коміт гілки </w:t>
      </w:r>
      <w:r w:rsidRPr="000436B1">
        <w:t>feature/habit-list</w:t>
      </w:r>
    </w:p>
    <w:p w14:paraId="475412CF" w14:textId="77777777" w:rsidR="00DA6AA3" w:rsidRDefault="00DA6AA3" w:rsidP="00DA6AA3">
      <w:pPr>
        <w:spacing w:line="276" w:lineRule="auto"/>
        <w:ind w:firstLine="0"/>
        <w:jc w:val="center"/>
      </w:pPr>
    </w:p>
    <w:p w14:paraId="4E2D481E" w14:textId="77777777" w:rsidR="00DA6AA3" w:rsidRPr="00DA6AA3" w:rsidRDefault="00DA6AA3" w:rsidP="00DA6AA3">
      <w:pPr>
        <w:pStyle w:val="a3"/>
        <w:numPr>
          <w:ilvl w:val="0"/>
          <w:numId w:val="7"/>
        </w:numPr>
        <w:spacing w:line="276" w:lineRule="auto"/>
      </w:pPr>
      <w:r w:rsidRPr="00DA6AA3">
        <w:rPr>
          <w:b/>
          <w:bCs/>
        </w:rPr>
        <w:t>Внесення змін у гілці main</w:t>
      </w:r>
      <w:r w:rsidRPr="00DA6AA3">
        <w:t xml:space="preserve">: </w:t>
      </w:r>
    </w:p>
    <w:p w14:paraId="3A348888" w14:textId="0E92BA4A" w:rsidR="00DA6AA3" w:rsidRDefault="00DA6AA3" w:rsidP="00DA6AA3">
      <w:pPr>
        <w:spacing w:line="276" w:lineRule="auto"/>
        <w:rPr>
          <w:lang w:val="en-US"/>
        </w:rPr>
      </w:pPr>
      <w:r w:rsidRPr="00DA6AA3">
        <w:t>Переключено на гілку main</w:t>
      </w:r>
      <w:r>
        <w:rPr>
          <w:lang w:val="en-US"/>
        </w:rPr>
        <w:t>:</w:t>
      </w:r>
    </w:p>
    <w:p w14:paraId="2E017144" w14:textId="155FB0B1" w:rsidR="00DA6AA3" w:rsidRDefault="00DA6AA3" w:rsidP="00DA6AA3">
      <w:pPr>
        <w:spacing w:line="276" w:lineRule="auto"/>
        <w:ind w:firstLine="0"/>
        <w:jc w:val="center"/>
        <w:rPr>
          <w:lang w:val="en-US"/>
        </w:rPr>
      </w:pPr>
      <w:r w:rsidRPr="00DA6AA3">
        <w:rPr>
          <w:lang w:val="en-US"/>
        </w:rPr>
        <w:drawing>
          <wp:inline distT="0" distB="0" distL="0" distR="0" wp14:anchorId="411EE63D" wp14:editId="672E2A9A">
            <wp:extent cx="6120130" cy="115570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2210" w14:textId="6DB6D3FD" w:rsidR="00E77A85" w:rsidRPr="00E77A85" w:rsidRDefault="00E77A85" w:rsidP="00DA6AA3">
      <w:pPr>
        <w:spacing w:line="276" w:lineRule="auto"/>
        <w:ind w:firstLine="0"/>
        <w:jc w:val="center"/>
      </w:pPr>
      <w:r>
        <w:t xml:space="preserve">Рисунок 4.12 – Виконання </w:t>
      </w:r>
      <w:r>
        <w:rPr>
          <w:lang w:val="en-US"/>
        </w:rPr>
        <w:t xml:space="preserve">git checkout </w:t>
      </w:r>
      <w:r>
        <w:t xml:space="preserve">для зміни гілки </w:t>
      </w:r>
    </w:p>
    <w:p w14:paraId="7F4A3F7D" w14:textId="77777777" w:rsidR="00DA6AA3" w:rsidRPr="00E77A85" w:rsidRDefault="00DA6AA3" w:rsidP="00DA6AA3">
      <w:pPr>
        <w:spacing w:line="276" w:lineRule="auto"/>
        <w:ind w:firstLine="0"/>
        <w:jc w:val="center"/>
        <w:rPr>
          <w:lang w:val="en-US"/>
        </w:rPr>
      </w:pPr>
    </w:p>
    <w:p w14:paraId="5415F48E" w14:textId="77777777" w:rsidR="000E20E1" w:rsidRDefault="00DA6AA3" w:rsidP="000E20E1">
      <w:pPr>
        <w:spacing w:line="276" w:lineRule="auto"/>
      </w:pPr>
      <w:r>
        <w:t xml:space="preserve">Внесено зміни у код: </w:t>
      </w:r>
    </w:p>
    <w:p w14:paraId="7896A303" w14:textId="19EF95FC" w:rsidR="00DA6AA3" w:rsidRDefault="00DA6AA3" w:rsidP="000E20E1">
      <w:pPr>
        <w:spacing w:line="276" w:lineRule="auto"/>
        <w:jc w:val="center"/>
      </w:pPr>
      <w:r w:rsidRPr="00DA6AA3">
        <w:drawing>
          <wp:inline distT="0" distB="0" distL="0" distR="0" wp14:anchorId="26E0359B" wp14:editId="70E30891">
            <wp:extent cx="4503420" cy="2035837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7707" cy="203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AECE" w14:textId="1438DF0E" w:rsidR="00E77A85" w:rsidRDefault="00E77A85" w:rsidP="000E20E1">
      <w:pPr>
        <w:spacing w:line="276" w:lineRule="auto"/>
        <w:jc w:val="center"/>
      </w:pPr>
      <w:r>
        <w:t>Рисунок 4.1</w:t>
      </w:r>
      <w:r>
        <w:t>3</w:t>
      </w:r>
      <w:r>
        <w:t xml:space="preserve"> –</w:t>
      </w:r>
      <w:r>
        <w:t xml:space="preserve"> Додано </w:t>
      </w:r>
      <w:r w:rsidR="00F75C87">
        <w:t>коментар відмінний від іншої гілки</w:t>
      </w:r>
    </w:p>
    <w:p w14:paraId="66FAB567" w14:textId="77777777" w:rsidR="00DA6AA3" w:rsidRDefault="00DA6AA3" w:rsidP="00DA6AA3">
      <w:pPr>
        <w:spacing w:line="276" w:lineRule="auto"/>
      </w:pPr>
    </w:p>
    <w:p w14:paraId="43FE3C35" w14:textId="3E8C7BFF" w:rsidR="00DA6AA3" w:rsidRDefault="00DA6AA3" w:rsidP="00DA6AA3">
      <w:pPr>
        <w:spacing w:line="276" w:lineRule="auto"/>
      </w:pPr>
      <w:r>
        <w:t xml:space="preserve">Закомічено та завантажено на </w:t>
      </w:r>
      <w:r>
        <w:rPr>
          <w:lang w:val="en-US"/>
        </w:rPr>
        <w:t>GitHub</w:t>
      </w:r>
      <w:r w:rsidRPr="00DA6AA3">
        <w:rPr>
          <w:lang w:val="ru-RU"/>
        </w:rPr>
        <w:t xml:space="preserve"> </w:t>
      </w:r>
      <w:r>
        <w:t>зміни:</w:t>
      </w:r>
    </w:p>
    <w:p w14:paraId="2E7DB164" w14:textId="64D1E703" w:rsidR="00DA6AA3" w:rsidRDefault="00DA6AA3" w:rsidP="00DA6AA3">
      <w:pPr>
        <w:spacing w:line="276" w:lineRule="auto"/>
        <w:ind w:firstLine="0"/>
        <w:jc w:val="center"/>
      </w:pPr>
      <w:r w:rsidRPr="00DA6AA3">
        <w:drawing>
          <wp:inline distT="0" distB="0" distL="0" distR="0" wp14:anchorId="74F3F375" wp14:editId="636FC0FE">
            <wp:extent cx="6120130" cy="1826895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5081" w14:textId="6815E5FA" w:rsidR="00F75C87" w:rsidRPr="00F75C87" w:rsidRDefault="00F75C87" w:rsidP="00DA6AA3">
      <w:pPr>
        <w:spacing w:line="276" w:lineRule="auto"/>
        <w:ind w:firstLine="0"/>
        <w:jc w:val="center"/>
        <w:rPr>
          <w:lang w:val="ru-RU"/>
        </w:rPr>
      </w:pPr>
      <w:r>
        <w:t>Рисунок 4.1</w:t>
      </w:r>
      <w:r>
        <w:t>4</w:t>
      </w:r>
      <w:r>
        <w:t xml:space="preserve"> –</w:t>
      </w:r>
      <w:r>
        <w:t xml:space="preserve"> Коміт оновлень на </w:t>
      </w:r>
      <w:r>
        <w:rPr>
          <w:lang w:val="en-US"/>
        </w:rPr>
        <w:t>GitHub</w:t>
      </w:r>
    </w:p>
    <w:p w14:paraId="6319518D" w14:textId="2BF57FB1" w:rsidR="000E20E1" w:rsidRDefault="000E20E1" w:rsidP="000E20E1">
      <w:pPr>
        <w:spacing w:line="276" w:lineRule="auto"/>
      </w:pPr>
    </w:p>
    <w:p w14:paraId="04306579" w14:textId="6BC861CA" w:rsidR="000E20E1" w:rsidRDefault="000E20E1" w:rsidP="000E20E1">
      <w:pPr>
        <w:pStyle w:val="a3"/>
        <w:numPr>
          <w:ilvl w:val="0"/>
          <w:numId w:val="7"/>
        </w:numPr>
        <w:spacing w:line="276" w:lineRule="auto"/>
      </w:pPr>
      <w:r>
        <w:t xml:space="preserve"> Симуляція конфлікту:</w:t>
      </w:r>
    </w:p>
    <w:p w14:paraId="377AD8A0" w14:textId="033D0AB2" w:rsidR="000E20E1" w:rsidRDefault="000E20E1" w:rsidP="000E20E1">
      <w:pPr>
        <w:spacing w:line="276" w:lineRule="auto"/>
      </w:pPr>
      <w:r>
        <w:t xml:space="preserve">Повертаємося до гілки </w:t>
      </w:r>
      <w:r w:rsidRPr="000E20E1">
        <w:t>feature/habit-list</w:t>
      </w:r>
      <w:r>
        <w:t xml:space="preserve"> та спробуєм об’єднати гілки:</w:t>
      </w:r>
    </w:p>
    <w:p w14:paraId="01C0191F" w14:textId="2B2490F2" w:rsidR="000E20E1" w:rsidRDefault="000E20E1" w:rsidP="000E20E1">
      <w:pPr>
        <w:spacing w:line="276" w:lineRule="auto"/>
        <w:ind w:firstLine="0"/>
        <w:jc w:val="center"/>
        <w:rPr>
          <w:lang w:val="en-US"/>
        </w:rPr>
      </w:pPr>
      <w:r w:rsidRPr="000E20E1">
        <w:rPr>
          <w:lang w:val="en-US"/>
        </w:rPr>
        <w:drawing>
          <wp:inline distT="0" distB="0" distL="0" distR="0" wp14:anchorId="5E4A220A" wp14:editId="50125A1A">
            <wp:extent cx="5990590" cy="1443355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16"/>
                    <a:stretch/>
                  </pic:blipFill>
                  <pic:spPr bwMode="auto">
                    <a:xfrm>
                      <a:off x="0" y="0"/>
                      <a:ext cx="5990590" cy="1443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967AF" w14:textId="7826D54A" w:rsidR="00F75C87" w:rsidRPr="00F75C87" w:rsidRDefault="00F75C87" w:rsidP="000E20E1">
      <w:pPr>
        <w:spacing w:line="276" w:lineRule="auto"/>
        <w:ind w:firstLine="0"/>
        <w:jc w:val="center"/>
      </w:pPr>
      <w:r>
        <w:t>Рисунок 4.1</w:t>
      </w:r>
      <w:r>
        <w:t>5</w:t>
      </w:r>
      <w:r>
        <w:t xml:space="preserve"> –</w:t>
      </w:r>
      <w:r>
        <w:t xml:space="preserve"> Перемикаємо гілку та </w:t>
      </w:r>
      <w:r>
        <w:rPr>
          <w:lang w:val="en-US"/>
        </w:rPr>
        <w:t>git</w:t>
      </w:r>
      <w:r w:rsidRPr="00F75C87">
        <w:rPr>
          <w:lang w:val="en-US"/>
        </w:rPr>
        <w:t xml:space="preserve"> </w:t>
      </w:r>
      <w:r>
        <w:rPr>
          <w:lang w:val="en-US"/>
        </w:rPr>
        <w:t>merge</w:t>
      </w:r>
      <w:r w:rsidRPr="00F75C87">
        <w:rPr>
          <w:lang w:val="en-US"/>
        </w:rPr>
        <w:t xml:space="preserve"> </w:t>
      </w:r>
      <w:r>
        <w:t>для злиття  гілок</w:t>
      </w:r>
    </w:p>
    <w:p w14:paraId="7EE7C0CB" w14:textId="7BB255EE" w:rsidR="000E20E1" w:rsidRPr="00F75C87" w:rsidRDefault="000E20E1" w:rsidP="000E20E1">
      <w:pPr>
        <w:spacing w:line="276" w:lineRule="auto"/>
        <w:ind w:firstLine="0"/>
        <w:jc w:val="center"/>
        <w:rPr>
          <w:lang w:val="en-US"/>
        </w:rPr>
      </w:pPr>
    </w:p>
    <w:p w14:paraId="03977317" w14:textId="77777777" w:rsidR="000E20E1" w:rsidRPr="00F75C87" w:rsidRDefault="000E20E1" w:rsidP="000E20E1">
      <w:pPr>
        <w:spacing w:line="276" w:lineRule="auto"/>
        <w:ind w:firstLine="0"/>
        <w:jc w:val="center"/>
        <w:rPr>
          <w:lang w:val="en-US"/>
        </w:rPr>
      </w:pPr>
    </w:p>
    <w:p w14:paraId="73182D2D" w14:textId="05FBC42B" w:rsidR="000E20E1" w:rsidRDefault="000E20E1" w:rsidP="000E20E1">
      <w:pPr>
        <w:spacing w:line="276" w:lineRule="auto"/>
        <w:ind w:firstLine="0"/>
        <w:jc w:val="center"/>
        <w:rPr>
          <w:lang w:val="en-US"/>
        </w:rPr>
      </w:pPr>
      <w:r w:rsidRPr="000E20E1">
        <w:rPr>
          <w:lang w:val="en-US"/>
        </w:rPr>
        <w:drawing>
          <wp:inline distT="0" distB="0" distL="0" distR="0" wp14:anchorId="47FFECE8" wp14:editId="7BDD7946">
            <wp:extent cx="5876078" cy="23698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2742" cy="237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48EA" w14:textId="35066C62" w:rsidR="00F75C87" w:rsidRPr="00F75C87" w:rsidRDefault="00F75C87" w:rsidP="000E20E1">
      <w:pPr>
        <w:spacing w:line="276" w:lineRule="auto"/>
        <w:ind w:firstLine="0"/>
        <w:jc w:val="center"/>
        <w:rPr>
          <w:lang w:val="ru-RU"/>
        </w:rPr>
      </w:pPr>
      <w:r>
        <w:t>Рисунок 4.</w:t>
      </w:r>
      <w:r>
        <w:t xml:space="preserve">16 </w:t>
      </w:r>
      <w:r>
        <w:t>–</w:t>
      </w:r>
      <w:r>
        <w:t xml:space="preserve"> Конфлікт помічений у файлі</w:t>
      </w:r>
    </w:p>
    <w:p w14:paraId="2C9D8523" w14:textId="485812DB" w:rsidR="000E20E1" w:rsidRPr="00F75C87" w:rsidRDefault="000E20E1" w:rsidP="000E20E1">
      <w:pPr>
        <w:spacing w:line="276" w:lineRule="auto"/>
        <w:ind w:firstLine="0"/>
        <w:rPr>
          <w:lang w:val="ru-RU"/>
        </w:rPr>
      </w:pPr>
    </w:p>
    <w:p w14:paraId="7AD458E8" w14:textId="77777777" w:rsidR="00F75C87" w:rsidRDefault="00F75C87" w:rsidP="000E20E1">
      <w:pPr>
        <w:spacing w:line="276" w:lineRule="auto"/>
      </w:pPr>
    </w:p>
    <w:p w14:paraId="6D997184" w14:textId="77777777" w:rsidR="00F75C87" w:rsidRDefault="00F75C87" w:rsidP="000E20E1">
      <w:pPr>
        <w:spacing w:line="276" w:lineRule="auto"/>
      </w:pPr>
    </w:p>
    <w:p w14:paraId="777B5DE5" w14:textId="77777777" w:rsidR="00F75C87" w:rsidRDefault="00F75C87" w:rsidP="000E20E1">
      <w:pPr>
        <w:spacing w:line="276" w:lineRule="auto"/>
      </w:pPr>
    </w:p>
    <w:p w14:paraId="468715A5" w14:textId="77777777" w:rsidR="00F75C87" w:rsidRDefault="00F75C87" w:rsidP="000E20E1">
      <w:pPr>
        <w:spacing w:line="276" w:lineRule="auto"/>
      </w:pPr>
    </w:p>
    <w:p w14:paraId="50BDD3A1" w14:textId="77777777" w:rsidR="00F75C87" w:rsidRDefault="00F75C87" w:rsidP="000E20E1">
      <w:pPr>
        <w:spacing w:line="276" w:lineRule="auto"/>
      </w:pPr>
    </w:p>
    <w:p w14:paraId="458EEB15" w14:textId="475631B5" w:rsidR="000E20E1" w:rsidRPr="000E20E1" w:rsidRDefault="000E20E1" w:rsidP="000E20E1">
      <w:pPr>
        <w:spacing w:line="276" w:lineRule="auto"/>
      </w:pPr>
      <w:r>
        <w:t xml:space="preserve">Виправлення конфлікту вручну </w:t>
      </w:r>
    </w:p>
    <w:p w14:paraId="477749BA" w14:textId="7A8259C1" w:rsidR="000E20E1" w:rsidRDefault="000E20E1" w:rsidP="000E20E1">
      <w:pPr>
        <w:spacing w:line="276" w:lineRule="auto"/>
        <w:ind w:firstLine="0"/>
        <w:jc w:val="center"/>
        <w:rPr>
          <w:lang w:val="en-US"/>
        </w:rPr>
      </w:pPr>
      <w:r w:rsidRPr="000E20E1">
        <w:rPr>
          <w:lang w:val="en-US"/>
        </w:rPr>
        <w:drawing>
          <wp:inline distT="0" distB="0" distL="0" distR="0" wp14:anchorId="55415C56" wp14:editId="71463F39">
            <wp:extent cx="6156966" cy="2971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4121" cy="297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2D88" w14:textId="7B0A60F0" w:rsidR="00F75C87" w:rsidRPr="00F75C87" w:rsidRDefault="00F75C87" w:rsidP="000E20E1">
      <w:pPr>
        <w:spacing w:line="276" w:lineRule="auto"/>
        <w:ind w:firstLine="0"/>
        <w:jc w:val="center"/>
        <w:rPr>
          <w:lang w:val="ru-RU"/>
        </w:rPr>
      </w:pPr>
      <w:r>
        <w:t>Рисунок 4.1</w:t>
      </w:r>
      <w:r>
        <w:t>7</w:t>
      </w:r>
      <w:r>
        <w:t xml:space="preserve"> –</w:t>
      </w:r>
      <w:r>
        <w:t xml:space="preserve"> Виправлення конфлікту за допомогою </w:t>
      </w:r>
      <w:r>
        <w:rPr>
          <w:lang w:val="en-US"/>
        </w:rPr>
        <w:t>Visual</w:t>
      </w:r>
      <w:r w:rsidRPr="00F75C87">
        <w:rPr>
          <w:lang w:val="ru-RU"/>
        </w:rPr>
        <w:t xml:space="preserve"> </w:t>
      </w:r>
      <w:r>
        <w:rPr>
          <w:lang w:val="en-US"/>
        </w:rPr>
        <w:t>Studio</w:t>
      </w:r>
    </w:p>
    <w:p w14:paraId="1B8C2A6B" w14:textId="2196C8C2" w:rsidR="000E20E1" w:rsidRPr="00F75C87" w:rsidRDefault="000E20E1" w:rsidP="000E20E1">
      <w:pPr>
        <w:spacing w:line="276" w:lineRule="auto"/>
        <w:ind w:firstLine="0"/>
        <w:jc w:val="center"/>
        <w:rPr>
          <w:lang w:val="ru-RU"/>
        </w:rPr>
      </w:pPr>
    </w:p>
    <w:p w14:paraId="30A08A5A" w14:textId="3EF3E302" w:rsidR="000E20E1" w:rsidRPr="000E20E1" w:rsidRDefault="000E20E1" w:rsidP="000E20E1">
      <w:pPr>
        <w:spacing w:line="276" w:lineRule="auto"/>
      </w:pPr>
      <w:r>
        <w:t>Коміт змін у новій гілці</w:t>
      </w:r>
    </w:p>
    <w:p w14:paraId="165C5E8D" w14:textId="5835C9D4" w:rsidR="000E20E1" w:rsidRDefault="000E20E1" w:rsidP="000E20E1">
      <w:pPr>
        <w:spacing w:line="276" w:lineRule="auto"/>
        <w:ind w:firstLine="0"/>
        <w:jc w:val="center"/>
        <w:rPr>
          <w:lang w:val="en-US"/>
        </w:rPr>
      </w:pPr>
      <w:r w:rsidRPr="000E20E1">
        <w:rPr>
          <w:lang w:val="en-US"/>
        </w:rPr>
        <w:drawing>
          <wp:inline distT="0" distB="0" distL="0" distR="0" wp14:anchorId="28930C10" wp14:editId="44CEC51B">
            <wp:extent cx="6120130" cy="2319020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B77D" w14:textId="006E4A55" w:rsidR="00F75C87" w:rsidRPr="00F75C87" w:rsidRDefault="00F75C87" w:rsidP="000E20E1">
      <w:pPr>
        <w:spacing w:line="276" w:lineRule="auto"/>
        <w:ind w:firstLine="0"/>
        <w:jc w:val="center"/>
        <w:rPr>
          <w:lang w:val="ru-RU"/>
        </w:rPr>
      </w:pPr>
      <w:r>
        <w:t>Рисунок 4.1</w:t>
      </w:r>
      <w:r w:rsidRPr="00F75C87">
        <w:rPr>
          <w:lang w:val="ru-RU"/>
        </w:rPr>
        <w:t>7</w:t>
      </w:r>
      <w:r>
        <w:t xml:space="preserve"> –</w:t>
      </w:r>
      <w:r w:rsidRPr="00F75C87">
        <w:rPr>
          <w:lang w:val="ru-RU"/>
        </w:rPr>
        <w:t xml:space="preserve"> </w:t>
      </w:r>
      <w:r>
        <w:t xml:space="preserve">Завантаження оновлень у гілкі на </w:t>
      </w:r>
      <w:r>
        <w:rPr>
          <w:lang w:val="en-US"/>
        </w:rPr>
        <w:t>GitHub</w:t>
      </w:r>
    </w:p>
    <w:p w14:paraId="7E6E068E" w14:textId="2D588999" w:rsidR="000E20E1" w:rsidRPr="00F75C87" w:rsidRDefault="000E20E1" w:rsidP="000E20E1">
      <w:pPr>
        <w:spacing w:line="276" w:lineRule="auto"/>
        <w:ind w:firstLine="0"/>
        <w:jc w:val="center"/>
        <w:rPr>
          <w:lang w:val="ru-RU"/>
        </w:rPr>
      </w:pPr>
    </w:p>
    <w:p w14:paraId="3FB91F4C" w14:textId="77777777" w:rsidR="00F75C87" w:rsidRDefault="00F75C87">
      <w:pPr>
        <w:ind w:firstLine="0"/>
      </w:pPr>
      <w:r>
        <w:br w:type="page"/>
      </w:r>
    </w:p>
    <w:p w14:paraId="38A387DA" w14:textId="625A5D46" w:rsidR="000E20E1" w:rsidRPr="00E77A85" w:rsidRDefault="00E77A85" w:rsidP="00E77A85">
      <w:pPr>
        <w:spacing w:line="276" w:lineRule="auto"/>
        <w:rPr>
          <w:lang w:val="ru-RU"/>
        </w:rPr>
      </w:pPr>
      <w:r>
        <w:lastRenderedPageBreak/>
        <w:t xml:space="preserve">Успішне злиття гілок на </w:t>
      </w:r>
      <w:r>
        <w:rPr>
          <w:lang w:val="en-US"/>
        </w:rPr>
        <w:t>github</w:t>
      </w:r>
      <w:r w:rsidRPr="00E77A85">
        <w:rPr>
          <w:lang w:val="ru-RU"/>
        </w:rPr>
        <w:t>:</w:t>
      </w:r>
    </w:p>
    <w:p w14:paraId="7B8D6D98" w14:textId="3BF26A6C" w:rsidR="000E20E1" w:rsidRDefault="000E20E1" w:rsidP="000E20E1">
      <w:pPr>
        <w:spacing w:line="276" w:lineRule="auto"/>
        <w:ind w:firstLine="0"/>
        <w:jc w:val="center"/>
        <w:rPr>
          <w:lang w:val="en-US"/>
        </w:rPr>
      </w:pPr>
      <w:r w:rsidRPr="000E20E1">
        <w:rPr>
          <w:lang w:val="en-US"/>
        </w:rPr>
        <w:drawing>
          <wp:inline distT="0" distB="0" distL="0" distR="0" wp14:anchorId="56EB6D53" wp14:editId="599A8CDB">
            <wp:extent cx="4792980" cy="2800298"/>
            <wp:effectExtent l="0" t="0" r="762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8605" cy="280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7378" w14:textId="7F8829EB" w:rsidR="00F75C87" w:rsidRPr="00F75C87" w:rsidRDefault="00F75C87" w:rsidP="000E20E1">
      <w:pPr>
        <w:spacing w:line="276" w:lineRule="auto"/>
        <w:ind w:firstLine="0"/>
        <w:jc w:val="center"/>
        <w:rPr>
          <w:lang w:val="ru-RU"/>
        </w:rPr>
      </w:pPr>
      <w:r>
        <w:t>Рисунок 4.</w:t>
      </w:r>
      <w:r w:rsidRPr="00F75C87">
        <w:rPr>
          <w:lang w:val="ru-RU"/>
        </w:rPr>
        <w:t>18</w:t>
      </w:r>
      <w:r>
        <w:t xml:space="preserve"> –</w:t>
      </w:r>
      <w:r w:rsidRPr="00F75C87">
        <w:rPr>
          <w:lang w:val="ru-RU"/>
        </w:rPr>
        <w:t xml:space="preserve"> </w:t>
      </w:r>
      <w:r>
        <w:t xml:space="preserve">Успішне злиття гілок на </w:t>
      </w:r>
      <w:r>
        <w:rPr>
          <w:lang w:val="en-US"/>
        </w:rPr>
        <w:t>GitHub</w:t>
      </w:r>
    </w:p>
    <w:p w14:paraId="015C7F5E" w14:textId="7ED539C1" w:rsidR="000E20E1" w:rsidRDefault="000E20E1" w:rsidP="000E20E1">
      <w:pPr>
        <w:spacing w:line="276" w:lineRule="auto"/>
      </w:pPr>
    </w:p>
    <w:p w14:paraId="2EF0E8E4" w14:textId="727159F3" w:rsidR="00E77A85" w:rsidRPr="00E77A85" w:rsidRDefault="00E77A85" w:rsidP="00E77A85">
      <w:pPr>
        <w:spacing w:line="276" w:lineRule="auto"/>
        <w:ind w:firstLine="0"/>
        <w:jc w:val="center"/>
        <w:rPr>
          <w:b/>
          <w:bCs/>
        </w:rPr>
      </w:pPr>
      <w:r w:rsidRPr="00E77A85">
        <w:rPr>
          <w:b/>
          <w:bCs/>
        </w:rPr>
        <w:t>Висновок</w:t>
      </w:r>
    </w:p>
    <w:p w14:paraId="6FE87BB5" w14:textId="0194B153" w:rsidR="00E77A85" w:rsidRPr="00E77A85" w:rsidRDefault="00E77A85" w:rsidP="00E77A85">
      <w:pPr>
        <w:spacing w:line="276" w:lineRule="auto"/>
      </w:pPr>
      <w:r w:rsidRPr="00E77A85">
        <w:t>У результаті лабораторної роботи успішно реалізовано функціонал відображення списку звичок у мобільному застосунку "Трекер корисних звичок" із використанням .NET MAUI, SQLite і CollectionView. Функціонал протестовано на Android-емуляторі, що підтвердило коректне завантаження та відображення звичок із бази даних. Використання ObservableCollection і часткове впровадження MVVM забезпечило динамічне оновлення інтерфейсу.</w:t>
      </w:r>
    </w:p>
    <w:p w14:paraId="44DEC0CB" w14:textId="77777777" w:rsidR="00E77A85" w:rsidRPr="00E77A85" w:rsidRDefault="00E77A85" w:rsidP="00E77A85">
      <w:pPr>
        <w:spacing w:line="276" w:lineRule="auto"/>
      </w:pPr>
      <w:r w:rsidRPr="00E77A85">
        <w:t>Робота з Git дозволила поглибити навички управління версіями. Інструменти git status, git log, git diff і git blame допомогли проаналізувати стан проєкту, історію змін і авторство коду. Симуляція конфлікту злиття та його вирішення через git merge і ручне редагування файлу дала практичний досвід управління конфліктами, що є важливим для командної розробки.</w:t>
      </w:r>
    </w:p>
    <w:p w14:paraId="486451C2" w14:textId="77777777" w:rsidR="00DA6AA3" w:rsidRPr="00E77A85" w:rsidRDefault="00DA6AA3" w:rsidP="00E77A85">
      <w:pPr>
        <w:spacing w:line="276" w:lineRule="auto"/>
        <w:rPr>
          <w:lang w:val="en-US"/>
        </w:rPr>
      </w:pPr>
    </w:p>
    <w:p w14:paraId="46600D7D" w14:textId="77777777" w:rsidR="00DA6AA3" w:rsidRPr="000E20E1" w:rsidRDefault="00DA6AA3" w:rsidP="00DA6AA3">
      <w:pPr>
        <w:spacing w:line="276" w:lineRule="auto"/>
        <w:ind w:firstLine="0"/>
        <w:jc w:val="center"/>
      </w:pPr>
    </w:p>
    <w:p w14:paraId="326E19B3" w14:textId="77777777" w:rsidR="00DA6AA3" w:rsidRPr="000436B1" w:rsidRDefault="00DA6AA3" w:rsidP="00DA6AA3">
      <w:pPr>
        <w:spacing w:line="276" w:lineRule="auto"/>
      </w:pPr>
    </w:p>
    <w:p w14:paraId="30D2E302" w14:textId="1906A38D" w:rsidR="000436B1" w:rsidRPr="000436B1" w:rsidRDefault="000436B1" w:rsidP="000436B1">
      <w:pPr>
        <w:spacing w:line="276" w:lineRule="auto"/>
        <w:ind w:firstLine="0"/>
        <w:jc w:val="center"/>
      </w:pPr>
    </w:p>
    <w:sectPr w:rsidR="000436B1" w:rsidRPr="000436B1" w:rsidSect="0075487B">
      <w:pgSz w:w="11906" w:h="16838"/>
      <w:pgMar w:top="1134" w:right="1134" w:bottom="1134" w:left="1134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25D4F"/>
    <w:multiLevelType w:val="hybridMultilevel"/>
    <w:tmpl w:val="B722260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8F57A8"/>
    <w:multiLevelType w:val="multilevel"/>
    <w:tmpl w:val="446EB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023817"/>
    <w:multiLevelType w:val="multilevel"/>
    <w:tmpl w:val="2B724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B07D85"/>
    <w:multiLevelType w:val="multilevel"/>
    <w:tmpl w:val="8E026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4"/>
        <w:szCs w:val="36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9E0216"/>
    <w:multiLevelType w:val="multilevel"/>
    <w:tmpl w:val="80C68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0F4BAC"/>
    <w:multiLevelType w:val="hybridMultilevel"/>
    <w:tmpl w:val="B4A0032C"/>
    <w:lvl w:ilvl="0" w:tplc="D6C27F0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B1F22CB"/>
    <w:multiLevelType w:val="multilevel"/>
    <w:tmpl w:val="0FEAD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9818AA"/>
    <w:multiLevelType w:val="hybridMultilevel"/>
    <w:tmpl w:val="CFE2A3F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EF76AE"/>
    <w:multiLevelType w:val="multilevel"/>
    <w:tmpl w:val="66AA2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60F1890"/>
    <w:multiLevelType w:val="multilevel"/>
    <w:tmpl w:val="22A46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CF235FF"/>
    <w:multiLevelType w:val="multilevel"/>
    <w:tmpl w:val="687A7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8"/>
  </w:num>
  <w:num w:numId="5">
    <w:abstractNumId w:val="2"/>
  </w:num>
  <w:num w:numId="6">
    <w:abstractNumId w:val="9"/>
  </w:num>
  <w:num w:numId="7">
    <w:abstractNumId w:val="3"/>
  </w:num>
  <w:num w:numId="8">
    <w:abstractNumId w:val="5"/>
  </w:num>
  <w:num w:numId="9">
    <w:abstractNumId w:val="10"/>
  </w:num>
  <w:num w:numId="10">
    <w:abstractNumId w:val="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attachedTemplate r:id="rId1"/>
  <w:defaultTabStop w:val="708"/>
  <w:hyphenationZone w:val="425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F36"/>
    <w:rsid w:val="000436B1"/>
    <w:rsid w:val="000E20E1"/>
    <w:rsid w:val="001163F2"/>
    <w:rsid w:val="002014CF"/>
    <w:rsid w:val="00322D60"/>
    <w:rsid w:val="00374E91"/>
    <w:rsid w:val="003A5434"/>
    <w:rsid w:val="00470F36"/>
    <w:rsid w:val="005C5E45"/>
    <w:rsid w:val="00707A14"/>
    <w:rsid w:val="0075487B"/>
    <w:rsid w:val="007D777F"/>
    <w:rsid w:val="00DA6AA3"/>
    <w:rsid w:val="00DF48A4"/>
    <w:rsid w:val="00E15268"/>
    <w:rsid w:val="00E45C16"/>
    <w:rsid w:val="00E77A85"/>
    <w:rsid w:val="00EC2E13"/>
    <w:rsid w:val="00F75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3C8CE5"/>
  <w15:chartTrackingRefBased/>
  <w15:docId w15:val="{8643E550-E723-410A-8793-5DB892803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uk-UA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36B1"/>
    <w:pPr>
      <w:ind w:firstLine="709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63F2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0436B1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5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7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9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2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4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9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6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3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2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0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mas\Documents\&#1053;&#1072;&#1089;&#1090;&#1088;&#1086;&#1102;&#1074;&#1072;&#1085;&#1110;%20&#1096;&#1072;&#1073;&#1083;&#1086;&#1085;&#1080;%20Office\&#1030;&#1047;&#1056;&#1055;&#1047;.dotx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ІЗРПЗ.dotx</Template>
  <TotalTime>90</TotalTime>
  <Pages>10</Pages>
  <Words>3050</Words>
  <Characters>1739</Characters>
  <Application>Microsoft Office Word</Application>
  <DocSecurity>0</DocSecurity>
  <Lines>14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</dc:creator>
  <cp:keywords/>
  <dc:description/>
  <cp:lastModifiedBy>Yovenko Dmytro</cp:lastModifiedBy>
  <cp:revision>3</cp:revision>
  <dcterms:created xsi:type="dcterms:W3CDTF">2025-05-16T14:06:00Z</dcterms:created>
  <dcterms:modified xsi:type="dcterms:W3CDTF">2025-05-16T15:36:00Z</dcterms:modified>
</cp:coreProperties>
</file>